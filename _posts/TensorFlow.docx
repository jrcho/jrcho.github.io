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EE0" w:rsidRDefault="00B82EE0" w:rsidP="00B82EE0">
      <w:pPr>
        <w:pStyle w:val="10"/>
      </w:pPr>
      <w:bookmarkStart w:id="0" w:name="_GoBack"/>
      <w:bookmarkEnd w:id="0"/>
      <w:r>
        <w:rPr>
          <w:rFonts w:hint="eastAsia"/>
        </w:rPr>
        <w:t>OpenCV</w:t>
      </w:r>
    </w:p>
    <w:p w:rsidR="00B82EE0" w:rsidRDefault="00B82EE0" w:rsidP="00B82EE0"/>
    <w:p w:rsidR="00B82EE0" w:rsidRDefault="00B82EE0" w:rsidP="00B82EE0">
      <w:r>
        <w:rPr>
          <w:rFonts w:hint="eastAsia"/>
        </w:rPr>
        <w:t>OpenCV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버전은</w:t>
      </w:r>
      <w:r>
        <w:rPr>
          <w:rFonts w:hint="eastAsia"/>
        </w:rPr>
        <w:t xml:space="preserve"> </w:t>
      </w:r>
      <w:r>
        <w:t>3.3.0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아직까지는</w:t>
      </w:r>
      <w:r>
        <w:rPr>
          <w:rFonts w:hint="eastAsia"/>
        </w:rPr>
        <w:t xml:space="preserve"> python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rPr>
          <w:rFonts w:hint="eastAsia"/>
        </w:rPr>
        <w:t>배포본이</w:t>
      </w:r>
      <w:r>
        <w:rPr>
          <w:rFonts w:hint="eastAsia"/>
        </w:rPr>
        <w:t xml:space="preserve"> </w:t>
      </w:r>
      <w:r>
        <w:rPr>
          <w:rFonts w:hint="eastAsia"/>
        </w:rPr>
        <w:t>없으나</w:t>
      </w:r>
      <w:r>
        <w:rPr>
          <w:rFonts w:hint="eastAsia"/>
        </w:rPr>
        <w:t xml:space="preserve"> </w:t>
      </w:r>
      <w:r>
        <w:rPr>
          <w:rFonts w:hint="eastAsia"/>
        </w:rPr>
        <w:t>비공식</w:t>
      </w:r>
      <w:r>
        <w:rPr>
          <w:rFonts w:hint="eastAsia"/>
        </w:rPr>
        <w:t xml:space="preserve"> </w:t>
      </w:r>
      <w:r>
        <w:rPr>
          <w:rFonts w:hint="eastAsia"/>
        </w:rPr>
        <w:t>배포본이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:rsidR="00B82EE0" w:rsidRDefault="00B82EE0" w:rsidP="00B82EE0"/>
    <w:p w:rsidR="00B82EE0" w:rsidRDefault="00B82EE0" w:rsidP="00B82EE0">
      <w:r>
        <w:rPr>
          <w:rFonts w:hint="eastAsia"/>
        </w:rPr>
        <w:t xml:space="preserve">1.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t>cmd.exe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Anaconda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Anaconda </w:t>
      </w:r>
      <w:r>
        <w:rPr>
          <w:rFonts w:hint="eastAsia"/>
        </w:rPr>
        <w:t>Prompt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관리모드에서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)</w:t>
      </w:r>
    </w:p>
    <w:p w:rsidR="00B82EE0" w:rsidRDefault="00B82EE0" w:rsidP="00B82EE0"/>
    <w:p w:rsidR="00B82EE0" w:rsidRDefault="00B82EE0" w:rsidP="00B82EE0">
      <w:pPr>
        <w:wordWrap/>
        <w:adjustRightInd w:val="0"/>
        <w:spacing w:line="240" w:lineRule="auto"/>
        <w:jc w:val="left"/>
        <w:rPr>
          <w:rFonts w:ascii="Lucida Console" w:hAnsi="Lucida Console" w:cs="Lucida Console"/>
          <w:color w:val="2E2E2E"/>
          <w:kern w:val="0"/>
          <w:szCs w:val="20"/>
          <w:highlight w:val="white"/>
        </w:rPr>
      </w:pPr>
      <w:r>
        <w:rPr>
          <w:rFonts w:ascii="Lucida Console" w:hAnsi="Lucida Console" w:cs="Lucida Console"/>
          <w:color w:val="2E2E2E"/>
          <w:kern w:val="0"/>
          <w:szCs w:val="20"/>
          <w:highlight w:val="white"/>
        </w:rPr>
        <w:t xml:space="preserve">&gt; pip install opencv-contrib-python  </w:t>
      </w:r>
      <w:r w:rsidRPr="00D235D5">
        <w:rPr>
          <w:rFonts w:ascii="Lucida Console" w:hAnsi="Lucida Console" w:cs="Lucida Console"/>
          <w:color w:val="2E2E2E"/>
          <w:kern w:val="0"/>
          <w:szCs w:val="20"/>
          <w:highlight w:val="white"/>
        </w:rPr>
        <w:sym w:font="Wingdings" w:char="F0E0"/>
      </w:r>
      <w:r>
        <w:rPr>
          <w:rFonts w:ascii="Lucida Console" w:hAnsi="Lucida Console" w:cs="Lucida Console"/>
          <w:color w:val="2E2E2E"/>
          <w:kern w:val="0"/>
          <w:szCs w:val="20"/>
          <w:highlight w:val="white"/>
        </w:rPr>
        <w:t xml:space="preserve"> </w:t>
      </w:r>
      <w:r>
        <w:rPr>
          <w:rFonts w:ascii="Lucida Console" w:hAnsi="Lucida Console" w:cs="Lucida Console" w:hint="eastAsia"/>
          <w:color w:val="2E2E2E"/>
          <w:kern w:val="0"/>
          <w:szCs w:val="20"/>
          <w:highlight w:val="white"/>
        </w:rPr>
        <w:t>최신</w:t>
      </w:r>
      <w:r>
        <w:rPr>
          <w:rFonts w:ascii="Lucida Console" w:hAnsi="Lucida Console" w:cs="Lucida Console" w:hint="eastAsia"/>
          <w:color w:val="2E2E2E"/>
          <w:kern w:val="0"/>
          <w:szCs w:val="20"/>
          <w:highlight w:val="white"/>
        </w:rPr>
        <w:t xml:space="preserve"> </w:t>
      </w:r>
      <w:r>
        <w:rPr>
          <w:rFonts w:ascii="Lucida Console" w:hAnsi="Lucida Console" w:cs="Lucida Console" w:hint="eastAsia"/>
          <w:color w:val="2E2E2E"/>
          <w:kern w:val="0"/>
          <w:szCs w:val="20"/>
          <w:highlight w:val="white"/>
        </w:rPr>
        <w:t>버전</w:t>
      </w:r>
      <w:r>
        <w:rPr>
          <w:rFonts w:ascii="Lucida Console" w:hAnsi="Lucida Console" w:cs="Lucida Console" w:hint="eastAsia"/>
          <w:color w:val="2E2E2E"/>
          <w:kern w:val="0"/>
          <w:szCs w:val="20"/>
          <w:highlight w:val="white"/>
        </w:rPr>
        <w:t xml:space="preserve"> </w:t>
      </w:r>
      <w:r>
        <w:rPr>
          <w:rFonts w:ascii="Lucida Console" w:hAnsi="Lucida Console" w:cs="Lucida Console"/>
          <w:color w:val="2E2E2E"/>
          <w:kern w:val="0"/>
          <w:szCs w:val="20"/>
          <w:highlight w:val="white"/>
        </w:rPr>
        <w:t>3.3.0.10</w:t>
      </w:r>
    </w:p>
    <w:p w:rsidR="00B82EE0" w:rsidRDefault="00B82EE0" w:rsidP="00B82EE0"/>
    <w:p w:rsidR="00B82EE0" w:rsidRDefault="00B82EE0" w:rsidP="00B82EE0">
      <w:r>
        <w:rPr>
          <w:rFonts w:hint="eastAsia"/>
        </w:rPr>
        <w:t>확인은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에서</w:t>
      </w:r>
    </w:p>
    <w:p w:rsidR="00B82EE0" w:rsidRDefault="00B82EE0" w:rsidP="00B82EE0"/>
    <w:p w:rsidR="00B82EE0" w:rsidRDefault="00B82EE0" w:rsidP="00B82EE0">
      <w:r>
        <w:rPr>
          <w:rFonts w:hint="eastAsia"/>
        </w:rPr>
        <w:t xml:space="preserve">&gt;&gt;&gt; </w:t>
      </w:r>
      <w:r>
        <w:t>import cv2</w:t>
      </w:r>
    </w:p>
    <w:p w:rsidR="00B82EE0" w:rsidRDefault="00B82EE0" w:rsidP="00B82EE0">
      <w:r>
        <w:t xml:space="preserve">&gt;&gt;&gt; </w:t>
      </w:r>
      <w:r>
        <w:rPr>
          <w:rFonts w:hint="eastAsia"/>
        </w:rPr>
        <w:t>cv2._</w:t>
      </w:r>
      <w:r>
        <w:t>_version__</w:t>
      </w:r>
    </w:p>
    <w:p w:rsidR="00B82EE0" w:rsidRDefault="00B82EE0" w:rsidP="00B82EE0"/>
    <w:p w:rsidR="00B82EE0" w:rsidRDefault="00B82EE0" w:rsidP="00B82EE0"/>
    <w:p w:rsidR="00B82EE0" w:rsidRDefault="00B82EE0" w:rsidP="00B82EE0"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사이트는</w:t>
      </w:r>
      <w:r>
        <w:rPr>
          <w:rFonts w:hint="eastAsia"/>
        </w:rPr>
        <w:t xml:space="preserve"> </w:t>
      </w:r>
    </w:p>
    <w:p w:rsidR="00B82EE0" w:rsidRDefault="00B82EE0" w:rsidP="00B82EE0"/>
    <w:p w:rsidR="00B82EE0" w:rsidRDefault="00B82EE0" w:rsidP="00B82EE0">
      <w:r>
        <w:t>O</w:t>
      </w:r>
      <w:r>
        <w:rPr>
          <w:rFonts w:hint="eastAsia"/>
        </w:rPr>
        <w:t>pencv.</w:t>
      </w:r>
      <w:r>
        <w:t>org</w:t>
      </w:r>
    </w:p>
    <w:p w:rsidR="00B82EE0" w:rsidRDefault="00B82EE0" w:rsidP="00B82EE0">
      <w:r w:rsidRPr="00B82EE0">
        <w:t>https://opencv-python-tutroals.readthedocs.io/en/latest/</w:t>
      </w:r>
    </w:p>
    <w:p w:rsidR="00B82EE0" w:rsidRDefault="00B82EE0" w:rsidP="00B82EE0"/>
    <w:p w:rsidR="00B82EE0" w:rsidRPr="00B82EE0" w:rsidRDefault="00B82EE0">
      <w:pPr>
        <w:widowControl/>
        <w:wordWrap/>
        <w:autoSpaceDE/>
        <w:autoSpaceDN/>
        <w:spacing w:after="160"/>
        <w:rPr>
          <w:rFonts w:ascii="Trebuchet MS" w:eastAsia="나눔바른고딕" w:hAnsi="Trebuchet MS" w:cstheme="majorBidi"/>
          <w:b/>
          <w:color w:val="0070C0"/>
          <w:sz w:val="40"/>
          <w:szCs w:val="40"/>
        </w:rPr>
      </w:pPr>
    </w:p>
    <w:p w:rsidR="00B82EE0" w:rsidRDefault="00B82EE0">
      <w:pPr>
        <w:widowControl/>
        <w:wordWrap/>
        <w:autoSpaceDE/>
        <w:autoSpaceDN/>
        <w:spacing w:after="160"/>
        <w:rPr>
          <w:rFonts w:ascii="Trebuchet MS" w:eastAsia="나눔바른고딕" w:hAnsi="Trebuchet MS" w:cstheme="majorBidi"/>
          <w:b/>
          <w:color w:val="0070C0"/>
          <w:sz w:val="40"/>
          <w:szCs w:val="40"/>
        </w:rPr>
      </w:pPr>
      <w:r>
        <w:br w:type="page"/>
      </w:r>
    </w:p>
    <w:p w:rsidR="0024492F" w:rsidRDefault="0024492F" w:rsidP="00EE420C">
      <w:pPr>
        <w:pStyle w:val="10"/>
      </w:pPr>
      <w:r>
        <w:lastRenderedPageBreak/>
        <w:t>TensorFlow</w:t>
      </w:r>
    </w:p>
    <w:p w:rsidR="00EF1EF0" w:rsidRDefault="00EF1EF0" w:rsidP="00EF1EF0">
      <w:pPr>
        <w:pStyle w:val="2"/>
      </w:pPr>
      <w:r>
        <w:rPr>
          <w:rFonts w:hint="eastAsia"/>
        </w:rPr>
        <w:t>기본사항</w:t>
      </w:r>
    </w:p>
    <w:p w:rsidR="00EF41A4" w:rsidRDefault="00EF41A4" w:rsidP="00EF41A4">
      <w:pPr>
        <w:pStyle w:val="3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>(operation)</w:t>
      </w:r>
    </w:p>
    <w:p w:rsidR="00EF41A4" w:rsidRDefault="0024492F" w:rsidP="00EF41A4">
      <w:pPr>
        <w:rPr>
          <w:highlight w:val="white"/>
        </w:rPr>
      </w:pPr>
      <w:r>
        <w:rPr>
          <w:rFonts w:hint="eastAsia"/>
        </w:rPr>
        <w:t>TensorFlow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>(operation)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>(node)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  <w:r w:rsidR="00654874">
        <w:rPr>
          <w:rFonts w:hint="eastAsia"/>
        </w:rPr>
        <w:t>된다</w:t>
      </w:r>
      <w:r w:rsidR="00654874">
        <w:rPr>
          <w:rFonts w:hint="eastAsia"/>
        </w:rPr>
        <w:t>.</w:t>
      </w:r>
      <w:r w:rsidR="00654874"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그래프의</w:t>
      </w:r>
      <w:r>
        <w:rPr>
          <w:rFonts w:hint="eastAsia"/>
        </w:rPr>
        <w:t xml:space="preserve"> </w:t>
      </w:r>
      <w:r>
        <w:rPr>
          <w:rFonts w:hint="eastAsia"/>
        </w:rPr>
        <w:t>선을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흐르는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텐서</w:t>
      </w:r>
      <w:r>
        <w:rPr>
          <w:rFonts w:hint="eastAsia"/>
        </w:rPr>
        <w:t>(tensor)</w:t>
      </w:r>
      <w:r w:rsidR="00654874"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TensorFlow </w:t>
      </w:r>
      <w:r>
        <w:rPr>
          <w:rFonts w:hint="eastAsia"/>
        </w:rPr>
        <w:t>객체는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>(operation)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정의하는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Session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구동시켜야</w:t>
      </w:r>
      <w:r>
        <w:rPr>
          <w:rFonts w:hint="eastAsia"/>
        </w:rPr>
        <w:t xml:space="preserve"> </w:t>
      </w:r>
      <w:r w:rsidR="00654874">
        <w:rPr>
          <w:rFonts w:hint="eastAsia"/>
        </w:rPr>
        <w:t>한다</w:t>
      </w:r>
      <w:r w:rsidR="00EF41A4">
        <w:rPr>
          <w:highlight w:val="white"/>
        </w:rPr>
        <w:t xml:space="preserve"> </w:t>
      </w:r>
    </w:p>
    <w:p w:rsidR="0024492F" w:rsidRDefault="0024492F" w:rsidP="0024492F"/>
    <w:p w:rsidR="0024492F" w:rsidRDefault="0024492F" w:rsidP="0024492F"/>
    <w:p w:rsidR="00EF1EF0" w:rsidRPr="00977ED8" w:rsidRDefault="00EF1EF0" w:rsidP="00EF1EF0">
      <w:pPr>
        <w:pBdr>
          <w:bottom w:val="single" w:sz="8" w:space="1" w:color="0070C0"/>
        </w:pBdr>
      </w:pPr>
      <w:bookmarkStart w:id="1" w:name="_Ref468127539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</w:t>
      </w:r>
      <w:r>
        <w:rPr>
          <w:color w:val="0070C0"/>
        </w:rPr>
        <w:fldChar w:fldCharType="end"/>
      </w:r>
      <w:bookmarkEnd w:id="1"/>
      <w:r w:rsidRPr="00075985">
        <w:t xml:space="preserve"> </w:t>
      </w:r>
      <w:r>
        <w:t>1-</w:t>
      </w:r>
      <w:r>
        <w:rPr>
          <w:rFonts w:hint="eastAsia"/>
        </w:rPr>
        <w:t>concept.py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tensorflow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그래프를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구동시키려면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Session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객체가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필요하다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sess 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()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tf.constant(v)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상수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즉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,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계산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과정동안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변경</w:t>
      </w:r>
      <w:r w:rsidR="008A5FE3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없는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)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정의하고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hello 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'Hello, TensorFlow!'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constant operation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a 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constant operation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="00EF1EF0"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constant operation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a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사칙연산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역시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연산</w:t>
      </w:r>
      <w:r w:rsidR="00EF41A4" w:rsidRPr="00A55026"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add operation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따라서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객체를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출력하면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,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객체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정보를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출력한다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.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값을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출력하는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것이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아니다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. 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</w:p>
    <w:p w:rsidR="00EF1EF0" w:rsidRPr="00A55026" w:rsidRDefault="00EF1EF0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실제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값은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계산을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수행해야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즉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, session.run(object)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형태로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실행해야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hello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Now, I can see the value of c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Now, I can see the value of c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Session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은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닫을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있다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. 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close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()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아래와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같이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with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표현으로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많이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쓰기도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. 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b/>
          <w:bCs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:</w:t>
      </w:r>
    </w:p>
    <w:p w:rsidR="00654874" w:rsidRPr="00A55026" w:rsidRDefault="00654874" w:rsidP="0065487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hello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</w:p>
    <w:p w:rsidR="009A2621" w:rsidRPr="00A55026" w:rsidRDefault="00654874" w:rsidP="00EF1EF0">
      <w:pPr>
        <w:pBdr>
          <w:bottom w:val="single" w:sz="8" w:space="1" w:color="0070C0"/>
        </w:pBdr>
        <w:rPr>
          <w:rFonts w:ascii="Consolas" w:hAnsi="Consolas" w:cs="Consolas"/>
          <w:b/>
          <w:bCs/>
          <w:color w:val="000080"/>
          <w:kern w:val="0"/>
          <w:sz w:val="16"/>
          <w:szCs w:val="16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sess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b/>
          <w:bCs/>
          <w:color w:val="000080"/>
          <w:kern w:val="0"/>
          <w:sz w:val="16"/>
          <w:szCs w:val="16"/>
          <w:highlight w:val="white"/>
        </w:rPr>
        <w:t>)</w:t>
      </w:r>
    </w:p>
    <w:p w:rsidR="008A5FE3" w:rsidRDefault="008A5FE3" w:rsidP="00654874">
      <w:pPr>
        <w:rPr>
          <w:rFonts w:ascii="Consolas" w:hAnsi="Consolas" w:cs="Consolas"/>
          <w:b/>
          <w:bCs/>
          <w:color w:val="000080"/>
          <w:kern w:val="0"/>
          <w:szCs w:val="20"/>
        </w:rPr>
      </w:pPr>
    </w:p>
    <w:p w:rsidR="008A5FE3" w:rsidRDefault="008A5FE3" w:rsidP="008A5FE3">
      <w:pPr>
        <w:rPr>
          <w:highlight w:val="white"/>
        </w:rPr>
      </w:pPr>
    </w:p>
    <w:p w:rsidR="008A5FE3" w:rsidRDefault="00EF41A4" w:rsidP="00EF41A4">
      <w:pPr>
        <w:pStyle w:val="3"/>
      </w:pPr>
      <w:r>
        <w:rPr>
          <w:rFonts w:hint="eastAsia"/>
        </w:rPr>
        <w:t>constant()</w:t>
      </w:r>
      <w:r>
        <w:rPr>
          <w:rFonts w:hint="eastAsia"/>
        </w:rPr>
        <w:t>와</w:t>
      </w:r>
      <w:r>
        <w:rPr>
          <w:rFonts w:hint="eastAsia"/>
        </w:rPr>
        <w:t xml:space="preserve"> Variable()</w:t>
      </w:r>
    </w:p>
    <w:p w:rsidR="00EF41A4" w:rsidRPr="00EF41A4" w:rsidRDefault="00EF41A4" w:rsidP="00EF41A4">
      <w:r>
        <w:rPr>
          <w:rFonts w:hint="eastAsia"/>
        </w:rPr>
        <w:t>tf.constant()</w:t>
      </w:r>
      <w:r>
        <w:rPr>
          <w:rFonts w:hint="eastAsia"/>
        </w:rPr>
        <w:t>는</w:t>
      </w:r>
      <w:r>
        <w:rPr>
          <w:rFonts w:hint="eastAsia"/>
        </w:rPr>
        <w:t xml:space="preserve"> Session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동한</w:t>
      </w:r>
      <w:r>
        <w:rPr>
          <w:rFonts w:hint="eastAsia"/>
        </w:rPr>
        <w:t xml:space="preserve"> </w:t>
      </w:r>
      <w:r>
        <w:rPr>
          <w:rFonts w:hint="eastAsia"/>
        </w:rPr>
        <w:t>변화하지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상수값을</w:t>
      </w:r>
      <w:r>
        <w:rPr>
          <w:rFonts w:hint="eastAsia"/>
        </w:rPr>
        <w:t xml:space="preserve"> </w:t>
      </w:r>
      <w:r>
        <w:rPr>
          <w:rFonts w:hint="eastAsia"/>
        </w:rPr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 xml:space="preserve"> </w:t>
      </w:r>
      <w:r>
        <w:t>tf.Variable()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변화하는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저장하는데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tf.Variable()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training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변화가능하다는</w:t>
      </w:r>
      <w:r>
        <w:rPr>
          <w:rFonts w:hint="eastAsia"/>
        </w:rPr>
        <w:t xml:space="preserve"> </w:t>
      </w:r>
      <w:r>
        <w:rPr>
          <w:rFonts w:hint="eastAsia"/>
        </w:rPr>
        <w:t>의미이다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tf.Variable()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주의할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점이다</w:t>
      </w:r>
      <w:r>
        <w:rPr>
          <w:rFonts w:hint="eastAsia"/>
        </w:rPr>
        <w:t>.</w:t>
      </w:r>
      <w:r>
        <w:t xml:space="preserve"> </w:t>
      </w:r>
    </w:p>
    <w:p w:rsidR="00EF41A4" w:rsidRDefault="00EF41A4" w:rsidP="00EF41A4"/>
    <w:p w:rsidR="00EF41A4" w:rsidRPr="00977ED8" w:rsidRDefault="00EF41A4" w:rsidP="00EF41A4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2</w:t>
      </w:r>
      <w:r>
        <w:rPr>
          <w:color w:val="0070C0"/>
        </w:rPr>
        <w:fldChar w:fldCharType="end"/>
      </w:r>
      <w:r w:rsidRPr="00075985">
        <w:t xml:space="preserve"> </w:t>
      </w:r>
      <w:r>
        <w:t>1-</w:t>
      </w:r>
      <w:r>
        <w:rPr>
          <w:rFonts w:hint="eastAsia"/>
        </w:rPr>
        <w:t>constantAndVariable.py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상수를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3.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으로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지정하는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lastRenderedPageBreak/>
        <w:t xml:space="preserve">v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변수를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초기값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1.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지정하는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주의할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점은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세션이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시작부에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초기화하는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미리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수행해야만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sess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init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global_variables_initializer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모든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변수를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초기화하는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</w:t>
      </w:r>
    </w:p>
    <w:p w:rsidR="00EF41A4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init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                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초기화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연산을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수행</w:t>
      </w:r>
    </w:p>
    <w:p w:rsidR="007D4330" w:rsidRDefault="007D4330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</w:pP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#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또는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sess.run(tf.global_variable_initializer())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와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같이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한줄로도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작성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kern w:val="0"/>
          <w:sz w:val="16"/>
          <w:szCs w:val="16"/>
          <w:highlight w:val="white"/>
        </w:rPr>
        <w:t>가능</w:t>
      </w:r>
    </w:p>
    <w:p w:rsidR="007D4330" w:rsidRPr="00A55026" w:rsidRDefault="007D4330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Pr="00A55026" w:rsidRDefault="00EF41A4" w:rsidP="00EF41A4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F41A4" w:rsidRDefault="00EF41A4" w:rsidP="00EF41A4"/>
    <w:p w:rsidR="00EF41A4" w:rsidRDefault="00EF41A4" w:rsidP="00EF41A4"/>
    <w:p w:rsidR="00EF41A4" w:rsidRDefault="00EF41A4" w:rsidP="00EF41A4">
      <w:pPr>
        <w:pStyle w:val="3"/>
      </w:pPr>
      <w:r>
        <w:rPr>
          <w:rFonts w:hint="eastAsia"/>
        </w:rPr>
        <w:t>NumPy</w:t>
      </w:r>
    </w:p>
    <w:p w:rsidR="00EF41A4" w:rsidRDefault="00EF41A4" w:rsidP="00EF41A4">
      <w:r>
        <w:rPr>
          <w:rFonts w:hint="eastAsia"/>
        </w:rPr>
        <w:t>tf.constant()</w:t>
      </w:r>
      <w:r>
        <w:rPr>
          <w:rFonts w:hint="eastAsia"/>
        </w:rPr>
        <w:t>와</w:t>
      </w:r>
      <w:r>
        <w:rPr>
          <w:rFonts w:hint="eastAsia"/>
        </w:rPr>
        <w:t xml:space="preserve"> tf.Variable()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등도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배열일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NumPy</w:t>
      </w:r>
      <w:r>
        <w:rPr>
          <w:rFonts w:hint="eastAsia"/>
        </w:rPr>
        <w:t>의</w:t>
      </w:r>
      <w:r>
        <w:rPr>
          <w:rFonts w:hint="eastAsia"/>
        </w:rPr>
        <w:t xml:space="preserve"> ndarray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데이터인</w:t>
      </w:r>
      <w:r>
        <w:rPr>
          <w:rFonts w:hint="eastAsia"/>
        </w:rPr>
        <w:t xml:space="preserve"> tensor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41A4" w:rsidRPr="00EF41A4" w:rsidRDefault="00EF41A4" w:rsidP="00EF41A4"/>
    <w:p w:rsidR="00EF41A4" w:rsidRPr="00977ED8" w:rsidRDefault="00EF41A4" w:rsidP="00EF41A4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3</w:t>
      </w:r>
      <w:r>
        <w:rPr>
          <w:color w:val="0070C0"/>
        </w:rPr>
        <w:fldChar w:fldCharType="end"/>
      </w:r>
      <w:r w:rsidRPr="00075985">
        <w:t xml:space="preserve"> </w:t>
      </w:r>
      <w:r>
        <w:t>3-</w:t>
      </w:r>
      <w:r>
        <w:rPr>
          <w:rFonts w:hint="eastAsia"/>
        </w:rPr>
        <w:t>NumPy.py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numpy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np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np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arange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np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pi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내부적으로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ndarray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변환하므로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아래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두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연산의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결과는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동일하다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.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np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array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]]))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D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]])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init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global_variables_initializer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sess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init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Pr="00A55026" w:rsidRDefault="00EF41A4" w:rsidP="00EF41A4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D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Pr="00A55026" w:rsidRDefault="00EF41A4" w:rsidP="00EF41A4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EF41A4" w:rsidRDefault="00EF41A4" w:rsidP="00EF41A4"/>
    <w:p w:rsidR="00EF41A4" w:rsidRDefault="00EF41A4" w:rsidP="00EF41A4"/>
    <w:p w:rsidR="00EF41A4" w:rsidRDefault="00EF41A4" w:rsidP="00205E36">
      <w:pPr>
        <w:pStyle w:val="3"/>
      </w:pPr>
      <w:r>
        <w:rPr>
          <w:rFonts w:hint="eastAsia"/>
        </w:rPr>
        <w:t>Graph</w:t>
      </w:r>
    </w:p>
    <w:p w:rsidR="00205E36" w:rsidRDefault="00205E36" w:rsidP="00205E36">
      <w:r>
        <w:t>T</w:t>
      </w:r>
      <w:r>
        <w:rPr>
          <w:rFonts w:hint="eastAsia"/>
        </w:rPr>
        <w:t>ensorFlow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rPr>
          <w:rFonts w:hint="eastAsia"/>
        </w:rPr>
        <w:t>연산간의</w:t>
      </w:r>
      <w:r>
        <w:rPr>
          <w:rFonts w:hint="eastAsia"/>
        </w:rPr>
        <w:t xml:space="preserve"> </w:t>
      </w:r>
      <w:r>
        <w:rPr>
          <w:rFonts w:hint="eastAsia"/>
        </w:rPr>
        <w:t>연결로</w:t>
      </w:r>
      <w:r>
        <w:rPr>
          <w:rFonts w:hint="eastAsia"/>
        </w:rPr>
        <w:t xml:space="preserve"> </w:t>
      </w:r>
      <w:r>
        <w:rPr>
          <w:rFonts w:hint="eastAsia"/>
        </w:rPr>
        <w:t>이해할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예는</w:t>
      </w:r>
      <w:r>
        <w:rPr>
          <w:rFonts w:hint="eastAsia"/>
        </w:rPr>
        <w:t xml:space="preserve"> 2*2 </w:t>
      </w:r>
      <w:r>
        <w:rPr>
          <w:rFonts w:hint="eastAsia"/>
        </w:rPr>
        <w:t>행렬</w:t>
      </w:r>
      <w:r>
        <w:rPr>
          <w:rFonts w:hint="eastAsia"/>
        </w:rPr>
        <w:t xml:space="preserve">, 2*1 </w:t>
      </w:r>
      <w:r>
        <w:rPr>
          <w:rFonts w:hint="eastAsia"/>
        </w:rPr>
        <w:t>행렬에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개념으로</w:t>
      </w:r>
      <w:r>
        <w:rPr>
          <w:rFonts w:hint="eastAsia"/>
        </w:rPr>
        <w:t xml:space="preserve"> </w:t>
      </w:r>
      <w:r>
        <w:rPr>
          <w:rFonts w:hint="eastAsia"/>
        </w:rPr>
        <w:t>연결한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</w:p>
    <w:p w:rsidR="00205E36" w:rsidRDefault="00205E36" w:rsidP="00EF41A4"/>
    <w:p w:rsidR="00205E36" w:rsidRPr="00977ED8" w:rsidRDefault="00205E36" w:rsidP="00205E36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4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4-graph</w:t>
      </w:r>
      <w:r>
        <w:rPr>
          <w:rFonts w:hint="eastAsia"/>
        </w:rPr>
        <w:t>.py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1.5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]])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0.5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]])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matmul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sess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205E36" w:rsidRPr="00A5502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205E36" w:rsidRPr="00A55026" w:rsidRDefault="00205E36" w:rsidP="00205E36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205E3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205E36" w:rsidRDefault="00205E36" w:rsidP="00205E3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205E36" w:rsidRDefault="00181DC6" w:rsidP="00181DC6">
      <w:pPr>
        <w:pStyle w:val="3"/>
      </w:pPr>
      <w:r>
        <w:rPr>
          <w:rFonts w:hint="eastAsia"/>
        </w:rPr>
        <w:t>Fetch</w:t>
      </w:r>
    </w:p>
    <w:p w:rsidR="00181DC6" w:rsidRDefault="00181DC6" w:rsidP="00181DC6">
      <w:r>
        <w:rPr>
          <w:rFonts w:hint="eastAsia"/>
        </w:rPr>
        <w:t>Session</w:t>
      </w:r>
      <w:r>
        <w:rPr>
          <w:rFonts w:hint="eastAsia"/>
        </w:rPr>
        <w:t>을</w:t>
      </w:r>
      <w:r>
        <w:rPr>
          <w:rFonts w:hint="eastAsia"/>
        </w:rPr>
        <w:t xml:space="preserve"> run() </w:t>
      </w:r>
      <w:r>
        <w:rPr>
          <w:rFonts w:hint="eastAsia"/>
        </w:rPr>
        <w:t>할때</w:t>
      </w:r>
      <w:r>
        <w:rPr>
          <w:rFonts w:hint="eastAsia"/>
        </w:rPr>
        <w:t xml:space="preserve"> </w:t>
      </w:r>
      <w:r>
        <w:rPr>
          <w:rFonts w:hint="eastAsia"/>
        </w:rPr>
        <w:t>한개</w:t>
      </w:r>
      <w:r>
        <w:rPr>
          <w:rFonts w:hint="eastAsia"/>
        </w:rPr>
        <w:t xml:space="preserve"> node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여</w:t>
      </w:r>
      <w:r w:rsidR="00A47446">
        <w:rPr>
          <w:rFonts w:hint="eastAsia"/>
        </w:rPr>
        <w:t>러</w:t>
      </w:r>
      <w:r w:rsidR="00A47446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node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묶어도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이것은</w:t>
      </w:r>
      <w:r>
        <w:rPr>
          <w:rFonts w:hint="eastAsia"/>
        </w:rPr>
        <w:t xml:space="preserve"> multiple tensors(</w:t>
      </w:r>
      <w:r>
        <w:rPr>
          <w:rFonts w:hint="eastAsia"/>
        </w:rPr>
        <w:t>노드내의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, </w:t>
      </w:r>
      <w:r>
        <w:rPr>
          <w:rFonts w:hint="eastAsia"/>
        </w:rPr>
        <w:t>상태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fetch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181DC6" w:rsidRDefault="00181DC6" w:rsidP="00181DC6"/>
    <w:p w:rsidR="00181DC6" w:rsidRPr="00977ED8" w:rsidRDefault="00181DC6" w:rsidP="00181DC6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5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5-fetch</w:t>
      </w:r>
      <w:r>
        <w:rPr>
          <w:rFonts w:hint="eastAsia"/>
        </w:rPr>
        <w:t>.py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constant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단일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노드를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대상으로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실행한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예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r1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r2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rr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다중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노드를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대상으로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실행한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예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   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rr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</w:t>
      </w:r>
    </w:p>
    <w:p w:rsidR="00181DC6" w:rsidRPr="00A55026" w:rsidRDefault="00181DC6" w:rsidP="00181DC6">
      <w:pPr>
        <w:pBdr>
          <w:bottom w:val="single" w:sz="8" w:space="1" w:color="0070C0"/>
        </w:pBdr>
        <w:rPr>
          <w:sz w:val="16"/>
          <w:szCs w:val="16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Default="00181DC6" w:rsidP="00181DC6"/>
    <w:p w:rsidR="00A47446" w:rsidRDefault="00A47446" w:rsidP="00A47446">
      <w:pPr>
        <w:pStyle w:val="3"/>
      </w:pPr>
      <w:r>
        <w:rPr>
          <w:rFonts w:hint="eastAsia"/>
        </w:rPr>
        <w:t>Feed</w:t>
      </w:r>
    </w:p>
    <w:p w:rsidR="00181DC6" w:rsidRDefault="00181DC6" w:rsidP="00181DC6"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정하지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있다가</w:t>
      </w:r>
      <w:r>
        <w:rPr>
          <w:rFonts w:hint="eastAsia"/>
        </w:rPr>
        <w:t xml:space="preserve"> Session </w:t>
      </w:r>
      <w:r>
        <w:rPr>
          <w:rFonts w:hint="eastAsia"/>
        </w:rPr>
        <w:t>실행시</w:t>
      </w:r>
      <w:r>
        <w:rPr>
          <w:rFonts w:hint="eastAsia"/>
        </w:rPr>
        <w:t xml:space="preserve"> </w:t>
      </w:r>
      <w:r>
        <w:rPr>
          <w:rFonts w:hint="eastAsia"/>
        </w:rPr>
        <w:t>정하는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feed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placeholder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 xml:space="preserve"> session.run(...,feed_dict={...})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구동시키게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181DC6" w:rsidRDefault="00181DC6" w:rsidP="00181DC6"/>
    <w:p w:rsidR="00181DC6" w:rsidRPr="00977ED8" w:rsidRDefault="00181DC6" w:rsidP="00181DC6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6-feed</w:t>
      </w:r>
      <w:r>
        <w:rPr>
          <w:rFonts w:hint="eastAsia"/>
        </w:rPr>
        <w:t>.py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float64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float64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mul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}))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        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만약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array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형태라면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placeholder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의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두번째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인자에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배열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크기를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지정하면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된다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. 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matAValue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5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6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]]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matA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float64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shape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181DC6" w:rsidRPr="00A55026" w:rsidRDefault="00181DC6" w:rsidP="00181DC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181DC6" w:rsidRPr="00A55026" w:rsidRDefault="00181DC6" w:rsidP="00181DC6">
      <w:pPr>
        <w:pBdr>
          <w:bottom w:val="single" w:sz="8" w:space="1" w:color="0070C0"/>
        </w:pBdr>
        <w:rPr>
          <w:rFonts w:ascii="Consolas" w:hAnsi="Consolas" w:cs="Consolas"/>
          <w:color w:val="000080"/>
          <w:kern w:val="0"/>
          <w:sz w:val="16"/>
          <w:szCs w:val="16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matAValue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}))</w:t>
      </w:r>
    </w:p>
    <w:p w:rsidR="00181DC6" w:rsidRDefault="00181DC6" w:rsidP="00181DC6"/>
    <w:p w:rsidR="00181DC6" w:rsidRDefault="00181DC6" w:rsidP="00181DC6"/>
    <w:p w:rsidR="00181DC6" w:rsidRDefault="00181DC6" w:rsidP="00181DC6"/>
    <w:p w:rsidR="00181DC6" w:rsidRDefault="00181DC6" w:rsidP="00181DC6">
      <w:pPr>
        <w:pStyle w:val="3"/>
      </w:pPr>
      <w:r>
        <w:t>Traning</w:t>
      </w:r>
    </w:p>
    <w:p w:rsidR="000B07CE" w:rsidRDefault="000B07CE" w:rsidP="000B07CE"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가정하면</w:t>
      </w:r>
      <w:r>
        <w:rPr>
          <w:rFonts w:hint="eastAsia"/>
        </w:rPr>
        <w:t xml:space="preserve">,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 w:rsidR="00A47446">
        <w:rPr>
          <w:rFonts w:hint="eastAsia"/>
        </w:rPr>
        <w:t>할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수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있다</w:t>
      </w:r>
      <w:r w:rsidR="00A47446">
        <w:rPr>
          <w:rFonts w:hint="eastAsia"/>
        </w:rPr>
        <w:t>.</w:t>
      </w:r>
      <w:r w:rsidR="00A47446"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>(traning)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 w:rsidR="00A47446">
        <w:rPr>
          <w:rFonts w:hint="eastAsia"/>
        </w:rPr>
        <w:t>한다</w:t>
      </w:r>
      <w:r w:rsidR="00A47446">
        <w:rPr>
          <w:rFonts w:hint="eastAsia"/>
        </w:rPr>
        <w:t>.</w:t>
      </w:r>
      <w:r w:rsidR="00A47446"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lastRenderedPageBreak/>
        <w:t>(prediction)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A47446">
        <w:rPr>
          <w:rFonts w:hint="eastAsia"/>
        </w:rPr>
        <w:t>있다</w:t>
      </w:r>
      <w:r w:rsidR="00A47446">
        <w:rPr>
          <w:rFonts w:hint="eastAsia"/>
        </w:rPr>
        <w:t>.</w:t>
      </w:r>
      <w:r w:rsidR="00A47446">
        <w:t xml:space="preserve"> </w:t>
      </w:r>
      <w:r w:rsidR="00A47446">
        <w:rPr>
          <w:rFonts w:hint="eastAsia"/>
        </w:rPr>
        <w:t>이러한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과정이</w:t>
      </w:r>
      <w:r w:rsidR="00A47446">
        <w:rPr>
          <w:rFonts w:hint="eastAsia"/>
        </w:rPr>
        <w:t xml:space="preserve"> </w:t>
      </w:r>
      <w:r w:rsidR="00A47446">
        <w:t>Machine Learning</w:t>
      </w:r>
      <w:r w:rsidR="00A47446">
        <w:rPr>
          <w:rFonts w:hint="eastAsia"/>
        </w:rPr>
        <w:t>에서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이루어지는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전형적인</w:t>
      </w:r>
      <w:r w:rsidR="00A47446">
        <w:rPr>
          <w:rFonts w:hint="eastAsia"/>
        </w:rPr>
        <w:t xml:space="preserve"> </w:t>
      </w:r>
      <w:r w:rsidR="00A47446">
        <w:rPr>
          <w:rFonts w:hint="eastAsia"/>
        </w:rPr>
        <w:t>절차이다</w:t>
      </w:r>
      <w:r w:rsidR="00A47446">
        <w:rPr>
          <w:rFonts w:hint="eastAsia"/>
        </w:rPr>
        <w:t>.</w:t>
      </w:r>
      <w:r w:rsidR="00A47446">
        <w:t xml:space="preserve"> </w:t>
      </w:r>
    </w:p>
    <w:p w:rsidR="007D4793" w:rsidRDefault="007D4793" w:rsidP="000B07CE"/>
    <w:p w:rsidR="000B07CE" w:rsidRDefault="000B07CE" w:rsidP="000B07CE"/>
    <w:p w:rsidR="00F764D3" w:rsidRPr="00977ED8" w:rsidRDefault="00F764D3" w:rsidP="00F764D3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7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 w:rsidR="007D4793">
        <w:t>7</w:t>
      </w:r>
      <w:r>
        <w:t>-</w:t>
      </w:r>
      <w:r w:rsidR="007D4793">
        <w:t>traning</w:t>
      </w:r>
      <w:r>
        <w:rPr>
          <w:rFonts w:hint="eastAsia"/>
        </w:rPr>
        <w:t>.py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tensorflow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Data = traing set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xData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0.4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0.7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yData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0.295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0.315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0.341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0.369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y = W*X +b (linear model) assumed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then, traing target are (W,b)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W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random_uniform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zeros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y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W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xData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b</w:t>
      </w:r>
      <w:r w:rsidR="007D4793"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Minimize the mean squared errors.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loss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reduce_mean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square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y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loss means "cost" or "objective"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optimizer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train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GradientDescentOptimizer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0.5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learningRate=0.5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train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optimizer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minimize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loss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Before starting, initialize the variables.  We will 'run' this first.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init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global_variables_initializer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Launch the graph.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sess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init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Fit the line.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lossVal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[]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for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step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in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range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201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):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train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if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step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%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20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step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Learns best fit is W: [ 0.10728782], b: [ 0.2951315]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view the traing results      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matplotlib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pyplot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plt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WW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bb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Pr="00A55026" w:rsidRDefault="000B07CE" w:rsidP="000B07C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0B07CE" w:rsidRPr="00A55026" w:rsidRDefault="000B07CE" w:rsidP="00F764D3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plot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'o'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0B07CE" w:rsidRDefault="000B07CE" w:rsidP="00F764D3"/>
    <w:p w:rsidR="00F764D3" w:rsidRDefault="00F764D3" w:rsidP="00F764D3"/>
    <w:p w:rsidR="00F764D3" w:rsidRDefault="00F764D3" w:rsidP="00F764D3"/>
    <w:p w:rsidR="00F764D3" w:rsidRDefault="00F764D3" w:rsidP="00F764D3">
      <w:pPr>
        <w:pStyle w:val="2"/>
      </w:pPr>
      <w:r>
        <w:t>Linear Regression</w:t>
      </w:r>
    </w:p>
    <w:p w:rsidR="00AE0687" w:rsidRDefault="00AE0687" w:rsidP="00AE0687">
      <w:pPr>
        <w:pStyle w:val="3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</w:p>
    <w:p w:rsidR="00AE0687" w:rsidRDefault="00AE0687" w:rsidP="00F764D3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주어져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t xml:space="preserve">x=2.5 </w:t>
      </w:r>
      <w:r>
        <w:rPr>
          <w:rFonts w:hint="eastAsia"/>
        </w:rPr>
        <w:t>일때</w:t>
      </w:r>
      <w:r>
        <w:rPr>
          <w:rFonts w:hint="eastAsia"/>
        </w:rPr>
        <w:t xml:space="preserve"> </w:t>
      </w:r>
      <w:r>
        <w:t xml:space="preserve">y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예측하는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생각해</w:t>
      </w:r>
      <w:r>
        <w:rPr>
          <w:rFonts w:hint="eastAsia"/>
        </w:rPr>
        <w:t xml:space="preserve"> </w:t>
      </w:r>
      <w:r>
        <w:rPr>
          <w:rFonts w:hint="eastAsia"/>
        </w:rPr>
        <w:t>보기로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AE0687" w:rsidRDefault="00AE0687" w:rsidP="00F764D3"/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AE0687" w:rsidRDefault="00AE0687" w:rsidP="00F764D3"/>
    <w:p w:rsidR="00AE0687" w:rsidRDefault="00AE0687" w:rsidP="00076C63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그림으로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y=x</m:t>
        </m:r>
      </m:oMath>
      <w:r>
        <w:t xml:space="preserve"> 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x=2.5</m:t>
        </m:r>
      </m:oMath>
      <w:r w:rsidR="00CD30BD">
        <w:rPr>
          <w:rFonts w:hint="eastAsia"/>
        </w:rPr>
        <w:t>일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때</w:t>
      </w:r>
      <w:r w:rsidR="00CD30BD">
        <w:rPr>
          <w:rFonts w:hint="eastAsia"/>
        </w:rPr>
        <w:t xml:space="preserve"> </w:t>
      </w:r>
      <w:r>
        <w:rPr>
          <w:rFonts w:hint="eastAsia"/>
        </w:rPr>
        <w:t>예측</w:t>
      </w:r>
      <w:r w:rsidR="00076C63">
        <w:rPr>
          <w:rFonts w:hint="eastAsia"/>
        </w:rPr>
        <w:t>하면</w:t>
      </w:r>
      <w:r w:rsidR="00076C6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y=2.5</m:t>
        </m:r>
      </m:oMath>
      <w:r w:rsidR="00076C63">
        <w:rPr>
          <w:rFonts w:hint="eastAsia"/>
        </w:rPr>
        <w:t>이다</w:t>
      </w:r>
      <w:r w:rsidR="00076C63">
        <w:rPr>
          <w:rFonts w:hint="eastAsia"/>
        </w:rPr>
        <w:t>.</w:t>
      </w:r>
      <w:r w:rsidR="00076C63">
        <w:t xml:space="preserve"> </w:t>
      </w:r>
    </w:p>
    <w:p w:rsidR="00AE0687" w:rsidRPr="00AE0687" w:rsidRDefault="00AE0687" w:rsidP="00F764D3"/>
    <w:p w:rsidR="00AE0687" w:rsidRDefault="00076C63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3071952</wp:posOffset>
            </wp:positionH>
            <wp:positionV relativeFrom="paragraph">
              <wp:posOffset>14300</wp:posOffset>
            </wp:positionV>
            <wp:extent cx="1703165" cy="1172452"/>
            <wp:effectExtent l="0" t="0" r="0" b="889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165" cy="117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687"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 w:rsidR="00AE0687"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matplotlib</w:t>
      </w:r>
      <w:r w:rsidR="00AE0687"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 w:rsidR="00AE0687"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pyplot </w:t>
      </w:r>
      <w:r w:rsidR="00AE0687"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 w:rsidR="00AE0687"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plt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lastRenderedPageBreak/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plt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plot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'*'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label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'data'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plt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plot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'-'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label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'expectation'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plt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axis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6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6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plt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legend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AE0687" w:rsidRDefault="00AE0687" w:rsidP="00AE068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C9605F" w:rsidRDefault="00076C63" w:rsidP="00F764D3">
      <w:r>
        <w:rPr>
          <w:rFonts w:hint="eastAsia"/>
        </w:rPr>
        <w:t>이와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 w:rsidR="00CD30BD">
        <w:rPr>
          <w:rFonts w:hint="eastAsia"/>
        </w:rPr>
        <w:t>이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연속적인</w:t>
      </w:r>
      <w:r w:rsidR="00CD30BD">
        <w:rPr>
          <w:rFonts w:hint="eastAsia"/>
        </w:rPr>
        <w:t xml:space="preserve"> </w:t>
      </w:r>
      <w:r w:rsidR="00CD30BD">
        <w:t>Y</w:t>
      </w:r>
      <w:r w:rsidR="00CD30BD">
        <w:rPr>
          <w:rFonts w:hint="eastAsia"/>
        </w:rPr>
        <w:t>값에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대해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적용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가능한</w:t>
      </w:r>
      <w:r w:rsidR="00CD30BD"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regression </w:t>
      </w:r>
      <w:r>
        <w:rPr>
          <w:rFonts w:hint="eastAsia"/>
        </w:rPr>
        <w:t>문제라</w:t>
      </w:r>
      <w:r w:rsidR="0076283E"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선형모델</w:t>
      </w:r>
      <w:r>
        <w:rPr>
          <w:rFonts w:hint="eastAsia"/>
        </w:rPr>
        <w:t>(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t>linear regressi</w:t>
      </w:r>
      <w:r>
        <w:rPr>
          <w:rFonts w:hint="eastAsia"/>
        </w:rPr>
        <w:t xml:space="preserve">on </w:t>
      </w:r>
      <w:r>
        <w:rPr>
          <w:rFonts w:hint="eastAsia"/>
        </w:rPr>
        <w:t>문제라고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C9605F">
        <w:t xml:space="preserve">Linear regression </w:t>
      </w:r>
      <w:r w:rsidR="00C9605F">
        <w:rPr>
          <w:rFonts w:hint="eastAsia"/>
        </w:rPr>
        <w:t>문제는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모델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파라미터</w:t>
      </w:r>
      <w:r w:rsidR="00C9605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9605F">
        <w:rPr>
          <w:rFonts w:hint="eastAsia"/>
        </w:rPr>
        <w:t>와</w:t>
      </w:r>
      <w:r w:rsidR="00C9605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9605F">
        <w:rPr>
          <w:rFonts w:hint="eastAsia"/>
        </w:rPr>
        <w:t>를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결정하는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문제라고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할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수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있다</w:t>
      </w:r>
      <w:r w:rsidR="00C9605F">
        <w:rPr>
          <w:rFonts w:hint="eastAsia"/>
        </w:rPr>
        <w:t>.</w:t>
      </w:r>
      <w:r w:rsidR="00C9605F">
        <w:t xml:space="preserve"> </w:t>
      </w:r>
      <w:r w:rsidR="00C9605F">
        <w:rPr>
          <w:rFonts w:hint="eastAsia"/>
        </w:rPr>
        <w:t>수학적으로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표현하면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다음과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같다</w:t>
      </w:r>
      <w:r w:rsidR="00C9605F">
        <w:rPr>
          <w:rFonts w:hint="eastAsia"/>
        </w:rPr>
        <w:t>.</w:t>
      </w:r>
      <w:r w:rsidR="00C9605F">
        <w:t xml:space="preserve"> </w:t>
      </w:r>
    </w:p>
    <w:p w:rsidR="00C9605F" w:rsidRPr="00C9605F" w:rsidRDefault="00C9605F" w:rsidP="00F764D3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C9605F" w:rsidTr="00C9605F">
        <w:tc>
          <w:tcPr>
            <w:tcW w:w="846" w:type="dxa"/>
          </w:tcPr>
          <w:p w:rsidR="00C9605F" w:rsidRDefault="00C9605F" w:rsidP="00C9605F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C9605F" w:rsidRPr="00E73F61" w:rsidRDefault="00DF6E4C" w:rsidP="00CD30BD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func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where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799" w:type="dxa"/>
            <w:vAlign w:val="center"/>
          </w:tcPr>
          <w:p w:rsidR="00C9605F" w:rsidRDefault="00C9605F" w:rsidP="00C9605F">
            <w:pPr>
              <w:rPr>
                <w:rFonts w:cs="함초롬돋움"/>
              </w:rPr>
            </w:pPr>
            <w:bookmarkStart w:id="2" w:name="_Ref474170674"/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  <w:bookmarkEnd w:id="2"/>
          </w:p>
        </w:tc>
      </w:tr>
    </w:tbl>
    <w:p w:rsidR="00C9605F" w:rsidRDefault="00C9605F" w:rsidP="00C9605F"/>
    <w:p w:rsidR="0076283E" w:rsidRDefault="00C9605F" w:rsidP="00CD30BD">
      <w:r>
        <w:rPr>
          <w:rFonts w:hint="eastAsia"/>
        </w:rPr>
        <w:t>여기에서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J(θ)</m:t>
        </m:r>
      </m:oMath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비용함수</w:t>
      </w:r>
      <w:r>
        <w:rPr>
          <w:rFonts w:hint="eastAsia"/>
        </w:rPr>
        <w:t xml:space="preserve">(cost fuction)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목적함수</w:t>
      </w:r>
      <w:r>
        <w:rPr>
          <w:rFonts w:hint="eastAsia"/>
        </w:rPr>
        <w:t>(</w:t>
      </w:r>
      <w:r>
        <w:t>objective function)</w:t>
      </w:r>
      <w:r w:rsidR="00FE6FBE">
        <w:t xml:space="preserve">, </w:t>
      </w:r>
      <w:r w:rsidR="00FE6FBE">
        <w:rPr>
          <w:rFonts w:hint="eastAsia"/>
        </w:rPr>
        <w:t>손실함수</w:t>
      </w:r>
      <w:r w:rsidR="00FE6FBE">
        <w:rPr>
          <w:rFonts w:hint="eastAsia"/>
        </w:rPr>
        <w:t>(</w:t>
      </w:r>
      <w:r w:rsidR="00FE6FBE">
        <w:t>loss function)</w:t>
      </w:r>
      <w:r>
        <w:rPr>
          <w:rFonts w:hint="eastAsia"/>
        </w:rPr>
        <w:t>이고</w:t>
      </w:r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(model)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가설</w:t>
      </w:r>
      <w:r>
        <w:rPr>
          <w:rFonts w:hint="eastAsia"/>
        </w:rPr>
        <w:t>(</w:t>
      </w:r>
      <w:r>
        <w:t>hypothesis)</w:t>
      </w:r>
      <w:r w:rsidR="00CD30BD">
        <w:rPr>
          <w:rFonts w:hint="eastAsia"/>
        </w:rPr>
        <w:t>이다</w:t>
      </w:r>
      <w:r w:rsidR="00CD30BD">
        <w:rPr>
          <w:rFonts w:hint="eastAsia"/>
        </w:rPr>
        <w:t>.</w:t>
      </w:r>
      <w:r w:rsidR="00CD30BD">
        <w:t xml:space="preserve"> </w:t>
      </w:r>
      <m:oMath>
        <m:r>
          <w:rPr>
            <w:rFonts w:ascii="Cambria Math" w:hAnsi="Cambria Math" w:hint="eastAsia"/>
          </w:rPr>
          <m:t>m</m:t>
        </m:r>
      </m:oMath>
      <w:r w:rsidR="00CD30BD">
        <w:rPr>
          <w:rFonts w:hint="eastAsia"/>
        </w:rPr>
        <w:t>은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데이터의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수이고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위첨자를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각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데이터를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지칭한다</w:t>
      </w:r>
      <w:r w:rsidR="00CD30BD">
        <w:rPr>
          <w:rFonts w:hint="eastAsia"/>
        </w:rPr>
        <w:t>.</w:t>
      </w:r>
      <w:r w:rsidR="00CD30BD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6283E">
        <w:rPr>
          <w:rFonts w:hint="eastAsia"/>
        </w:rPr>
        <w:t>와</w:t>
      </w:r>
      <w:r w:rsidR="0076283E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최소화문제의</w:t>
      </w:r>
      <w:r>
        <w:rPr>
          <w:rFonts w:hint="eastAsia"/>
        </w:rPr>
        <w:t xml:space="preserve"> </w:t>
      </w:r>
      <w:r>
        <w:rPr>
          <w:rFonts w:hint="eastAsia"/>
        </w:rPr>
        <w:t>해로</w:t>
      </w:r>
      <w:r>
        <w:rPr>
          <w:rFonts w:hint="eastAsia"/>
        </w:rPr>
        <w:t xml:space="preserve"> </w:t>
      </w:r>
      <w:r>
        <w:rPr>
          <w:rFonts w:hint="eastAsia"/>
        </w:rPr>
        <w:t>결정되는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파라미터이다</w:t>
      </w:r>
      <w:r>
        <w:rPr>
          <w:rFonts w:hint="eastAsia"/>
        </w:rPr>
        <w:t>.</w:t>
      </w:r>
      <w:r>
        <w:t xml:space="preserve"> </w:t>
      </w:r>
      <w:r w:rsidR="0076283E">
        <w:rPr>
          <w:rFonts w:hint="eastAsia"/>
        </w:rPr>
        <w:t>저자에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따라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모델을</w:t>
      </w:r>
      <w:r w:rsidR="0076283E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y=Wx+b</m:t>
        </m:r>
      </m:oMath>
      <w:r w:rsidR="0076283E">
        <w:rPr>
          <w:rFonts w:hint="eastAsia"/>
        </w:rPr>
        <w:t xml:space="preserve"> </w:t>
      </w:r>
      <w:r w:rsidR="0076283E">
        <w:rPr>
          <w:rFonts w:hint="eastAsia"/>
        </w:rPr>
        <w:t>형태로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쓰기도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하는데</w:t>
      </w:r>
      <w:r w:rsidR="0076283E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W</m:t>
        </m:r>
      </m:oMath>
      <w:r w:rsidR="0076283E">
        <w:rPr>
          <w:rFonts w:hint="eastAsia"/>
        </w:rPr>
        <w:t>는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가중치</w:t>
      </w:r>
      <w:r w:rsidR="0076283E">
        <w:rPr>
          <w:rFonts w:hint="eastAsia"/>
        </w:rPr>
        <w:t>(</w:t>
      </w:r>
      <w:r w:rsidR="0076283E">
        <w:t xml:space="preserve">weight), </w:t>
      </w:r>
      <w:r w:rsidR="0076283E">
        <w:rPr>
          <w:rFonts w:hint="eastAsia"/>
        </w:rPr>
        <w:t>b</w:t>
      </w:r>
      <w:r w:rsidR="0076283E">
        <w:rPr>
          <w:rFonts w:hint="eastAsia"/>
        </w:rPr>
        <w:t>는</w:t>
      </w:r>
      <w:r w:rsidR="0076283E">
        <w:rPr>
          <w:rFonts w:hint="eastAsia"/>
        </w:rPr>
        <w:t xml:space="preserve"> </w:t>
      </w:r>
      <w:r w:rsidR="0076283E">
        <w:t>bias</w:t>
      </w:r>
      <w:r w:rsidR="0076283E">
        <w:rPr>
          <w:rFonts w:hint="eastAsia"/>
        </w:rPr>
        <w:t>라고</w:t>
      </w:r>
      <w:r w:rsidR="0076283E">
        <w:rPr>
          <w:rFonts w:hint="eastAsia"/>
        </w:rPr>
        <w:t xml:space="preserve"> </w:t>
      </w:r>
      <w:r w:rsidR="0076283E">
        <w:rPr>
          <w:rFonts w:hint="eastAsia"/>
        </w:rPr>
        <w:t>한다</w:t>
      </w:r>
      <w:r w:rsidR="0076283E">
        <w:rPr>
          <w:rFonts w:hint="eastAsia"/>
        </w:rPr>
        <w:t>.</w:t>
      </w:r>
      <w:r w:rsidR="0076283E">
        <w:t xml:space="preserve"> </w:t>
      </w:r>
    </w:p>
    <w:p w:rsidR="00076C63" w:rsidRDefault="00076C63" w:rsidP="00C9605F">
      <w:pPr>
        <w:ind w:firstLineChars="50" w:firstLine="100"/>
      </w:pPr>
      <w:r>
        <w:rPr>
          <w:rFonts w:hint="eastAsia"/>
        </w:rPr>
        <w:t xml:space="preserve">ML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 w:rsidR="00C9605F">
        <w:rPr>
          <w:rFonts w:hint="eastAsia"/>
        </w:rPr>
        <w:t>모델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파라미터</w:t>
      </w:r>
      <w:r w:rsidR="00C9605F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W,b</m:t>
        </m:r>
      </m:oMath>
      <w:r w:rsidR="00C9605F">
        <w:rPr>
          <w:rFonts w:hint="eastAsia"/>
        </w:rPr>
        <w:t>를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기존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데이터로부터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결정하는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과정을</w:t>
      </w:r>
      <w:r w:rsidR="00C9605F">
        <w:rPr>
          <w:rFonts w:hint="eastAsia"/>
        </w:rPr>
        <w:t xml:space="preserve"> </w:t>
      </w:r>
      <w:r w:rsidR="00C9605F">
        <w:t>traning</w:t>
      </w:r>
      <w:r w:rsidR="00C9605F">
        <w:rPr>
          <w:rFonts w:hint="eastAsia"/>
        </w:rPr>
        <w:t>이라고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부르며</w:t>
      </w:r>
      <w:r w:rsidR="00C9605F">
        <w:rPr>
          <w:rFonts w:hint="eastAsia"/>
        </w:rPr>
        <w:t>,</w:t>
      </w:r>
      <w:r w:rsidR="00C9605F">
        <w:t xml:space="preserve"> </w:t>
      </w:r>
      <w:r w:rsidR="00C9605F">
        <w:rPr>
          <w:rFonts w:hint="eastAsia"/>
        </w:rPr>
        <w:t>최적화문제를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푸는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도구를</w:t>
      </w:r>
      <w:r w:rsidR="00C9605F">
        <w:rPr>
          <w:rFonts w:hint="eastAsia"/>
        </w:rPr>
        <w:t xml:space="preserve"> </w:t>
      </w:r>
      <w:r w:rsidR="00C9605F">
        <w:t>Optimizer</w:t>
      </w:r>
      <w:r w:rsidR="00C9605F">
        <w:rPr>
          <w:rFonts w:hint="eastAsia"/>
        </w:rPr>
        <w:t>라고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한다</w:t>
      </w:r>
      <w:r w:rsidR="00C9605F">
        <w:rPr>
          <w:rFonts w:hint="eastAsia"/>
        </w:rPr>
        <w:t>.</w:t>
      </w:r>
      <w:r w:rsidR="00C9605F">
        <w:t xml:space="preserve"> </w:t>
      </w:r>
      <w:r w:rsidR="00C9605F">
        <w:rPr>
          <w:rFonts w:hint="eastAsia"/>
        </w:rPr>
        <w:t>다음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코드는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간단한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예이다</w:t>
      </w:r>
      <w:r w:rsidR="00C9605F">
        <w:rPr>
          <w:rFonts w:hint="eastAsia"/>
        </w:rPr>
        <w:t>.</w:t>
      </w:r>
      <w:r w:rsidR="00C9605F">
        <w:t xml:space="preserve"> </w:t>
      </w:r>
      <w:r w:rsidR="00C9605F">
        <w:rPr>
          <w:rFonts w:hint="eastAsia"/>
        </w:rPr>
        <w:t>실행하면</w:t>
      </w:r>
      <w:r w:rsidR="00C9605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30BD">
        <w:rPr>
          <w:rFonts w:hint="eastAsia"/>
        </w:rPr>
        <w:t>와</w:t>
      </w:r>
      <w:r w:rsidR="00CD30B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D30BD">
        <w:rPr>
          <w:rFonts w:hint="eastAsia"/>
        </w:rPr>
        <w:t>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각각</w:t>
      </w:r>
      <w:r w:rsidR="00C9605F">
        <w:rPr>
          <w:rFonts w:hint="eastAsia"/>
        </w:rPr>
        <w:t xml:space="preserve"> </w:t>
      </w:r>
      <w:r w:rsidR="00C9605F">
        <w:t>1.0, 0.0</w:t>
      </w:r>
      <w:r w:rsidR="00C9605F">
        <w:rPr>
          <w:rFonts w:hint="eastAsia"/>
        </w:rPr>
        <w:t>으로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수렴되며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계산되는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것을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알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수</w:t>
      </w:r>
      <w:r w:rsidR="00C9605F">
        <w:rPr>
          <w:rFonts w:hint="eastAsia"/>
        </w:rPr>
        <w:t xml:space="preserve"> </w:t>
      </w:r>
      <w:r w:rsidR="00C9605F">
        <w:rPr>
          <w:rFonts w:hint="eastAsia"/>
        </w:rPr>
        <w:t>있다</w:t>
      </w:r>
      <w:r w:rsidR="00C9605F">
        <w:rPr>
          <w:rFonts w:hint="eastAsia"/>
        </w:rPr>
        <w:t>.</w:t>
      </w:r>
      <w:r w:rsidR="00C9605F">
        <w:t xml:space="preserve"> </w:t>
      </w:r>
    </w:p>
    <w:p w:rsidR="00076C63" w:rsidRDefault="00076C63" w:rsidP="00F764D3"/>
    <w:p w:rsidR="00076C63" w:rsidRPr="00AE0687" w:rsidRDefault="00076C63" w:rsidP="00F764D3"/>
    <w:p w:rsidR="00C9605F" w:rsidRPr="00977ED8" w:rsidRDefault="00C9605F" w:rsidP="00C9605F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8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1-LinearRegression</w:t>
      </w:r>
      <w:r>
        <w:rPr>
          <w:rFonts w:hint="eastAsia"/>
        </w:rPr>
        <w:t>.py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import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tensorflow </w:t>
      </w: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as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xData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[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2.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3.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4.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];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yData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[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1.9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2.9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4.1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];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W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Variable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random_uniform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([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],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-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1.0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1.0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b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Variable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random_uniform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([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],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-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1.0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1.0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8000"/>
          <w:kern w:val="0"/>
          <w:sz w:val="16"/>
          <w:szCs w:val="16"/>
        </w:rPr>
        <w:t># Linear Model as hypothesis with (W,b) paramters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H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W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*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xData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+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b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8000"/>
          <w:kern w:val="0"/>
          <w:sz w:val="16"/>
          <w:szCs w:val="16"/>
        </w:rPr>
        <w:t># Define objective(=cost=loss)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cost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reduce_mean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square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H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-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yData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8000"/>
          <w:kern w:val="0"/>
          <w:sz w:val="16"/>
          <w:szCs w:val="16"/>
        </w:rPr>
        <w:t># Define train object with some optimizer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optimizer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train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GradientDescentOptimizer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0.1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 </w:t>
      </w:r>
      <w:r w:rsidRPr="00A55026">
        <w:rPr>
          <w:rFonts w:ascii="Consolas" w:eastAsia="굴림" w:hAnsi="Consolas" w:cs="굴림"/>
          <w:color w:val="008000"/>
          <w:kern w:val="0"/>
          <w:sz w:val="16"/>
          <w:szCs w:val="16"/>
        </w:rPr>
        <w:t># learning rate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train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optimizer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minimize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cost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init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global_variables_initializer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sess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Session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sess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run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init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</w:t>
      </w:r>
    </w:p>
    <w:p w:rsidR="00C9605F" w:rsidRPr="00A55026" w:rsidRDefault="00C9605F" w:rsidP="00C9605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C9605F" w:rsidRPr="00A55026" w:rsidRDefault="00C9605F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for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step </w:t>
      </w: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in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range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1001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):</w:t>
      </w:r>
    </w:p>
    <w:p w:rsidR="00C9605F" w:rsidRPr="00A55026" w:rsidRDefault="00C9605F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   sess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run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train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</w:t>
      </w:r>
    </w:p>
    <w:p w:rsidR="00C9605F" w:rsidRPr="00A55026" w:rsidRDefault="00C9605F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   </w:t>
      </w: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if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step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%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20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==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</w:t>
      </w:r>
      <w:r w:rsidRPr="00A55026">
        <w:rPr>
          <w:rFonts w:ascii="Consolas" w:eastAsia="굴림" w:hAnsi="Consolas" w:cs="굴림"/>
          <w:color w:val="FF0000"/>
          <w:kern w:val="0"/>
          <w:sz w:val="16"/>
          <w:szCs w:val="16"/>
        </w:rPr>
        <w:t>0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:</w:t>
      </w:r>
    </w:p>
    <w:p w:rsidR="00C9605F" w:rsidRPr="00A55026" w:rsidRDefault="00C9605F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8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       </w:t>
      </w: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print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step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sess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run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cost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sess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run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W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),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sess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.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run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(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>b</w:t>
      </w:r>
      <w:r w:rsidRPr="00A55026">
        <w:rPr>
          <w:rFonts w:ascii="Consolas" w:eastAsia="굴림" w:hAnsi="Consolas" w:cs="굴림"/>
          <w:color w:val="000080"/>
          <w:kern w:val="0"/>
          <w:sz w:val="16"/>
          <w:szCs w:val="16"/>
        </w:rPr>
        <w:t>))</w:t>
      </w:r>
    </w:p>
    <w:p w:rsidR="00EF6471" w:rsidRPr="00A55026" w:rsidRDefault="00EF6471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80"/>
          <w:kern w:val="0"/>
          <w:sz w:val="16"/>
          <w:szCs w:val="16"/>
        </w:rPr>
      </w:pPr>
    </w:p>
    <w:p w:rsidR="00EF6471" w:rsidRPr="00A55026" w:rsidRDefault="00EF6471" w:rsidP="00EF6471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8000"/>
          <w:kern w:val="0"/>
          <w:sz w:val="16"/>
          <w:szCs w:val="16"/>
        </w:rPr>
        <w:t xml:space="preserve"># </w:t>
      </w:r>
      <w:r w:rsidRPr="00A55026">
        <w:rPr>
          <w:rFonts w:ascii="Consolas" w:eastAsia="굴림" w:hAnsi="Consolas" w:cs="굴림" w:hint="eastAsia"/>
          <w:color w:val="008000"/>
          <w:kern w:val="0"/>
          <w:sz w:val="16"/>
          <w:szCs w:val="16"/>
        </w:rPr>
        <w:t>Check with graphics</w:t>
      </w: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matplotlib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pyplot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plt</w:t>
      </w: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plot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'*'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label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'input data'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axis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5.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5.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])</w:t>
      </w: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plot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label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'trained model'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EF6471" w:rsidRPr="00A55026" w:rsidRDefault="00EF6471" w:rsidP="00EF6471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xlabel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'x'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);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ylabel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808080"/>
          <w:kern w:val="0"/>
          <w:sz w:val="16"/>
          <w:szCs w:val="16"/>
          <w:highlight w:val="white"/>
        </w:rPr>
        <w:t>'y'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EF6471" w:rsidRPr="00A55026" w:rsidRDefault="00EF6471" w:rsidP="00EF6471">
      <w:pPr>
        <w:widowControl/>
        <w:pBdr>
          <w:bottom w:val="single" w:sz="8" w:space="1" w:color="0070C0"/>
        </w:pBdr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lastRenderedPageBreak/>
        <w:t>plt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legend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C9605F" w:rsidRPr="00C9605F" w:rsidRDefault="00C9605F" w:rsidP="00F764D3"/>
    <w:p w:rsidR="00AE0687" w:rsidRDefault="00EF6471" w:rsidP="00F764D3"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t>tf.placeholder()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 w:rsidR="007C7206">
        <w:fldChar w:fldCharType="begin"/>
      </w:r>
      <w:r w:rsidR="007C7206">
        <w:instrText xml:space="preserve"> </w:instrText>
      </w:r>
      <w:r w:rsidR="007C7206">
        <w:rPr>
          <w:rFonts w:hint="eastAsia"/>
        </w:rPr>
        <w:instrText>REF _Ref474170799 \h</w:instrText>
      </w:r>
      <w:r w:rsidR="007C7206">
        <w:instrText xml:space="preserve"> </w:instrText>
      </w:r>
      <w:r w:rsidR="007C7206"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9</w:t>
      </w:r>
      <w:r w:rsidR="007C7206">
        <w:fldChar w:fldCharType="end"/>
      </w:r>
      <w:r w:rsidR="007C7206">
        <w:rPr>
          <w:rFonts w:hint="eastAsia"/>
        </w:rPr>
        <w:t>처럼</w:t>
      </w:r>
      <w:r w:rsidR="007C7206"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재사용할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EF6471" w:rsidRDefault="00EF6471" w:rsidP="00F764D3"/>
    <w:p w:rsidR="00F16EED" w:rsidRPr="00977ED8" w:rsidRDefault="00F16EED" w:rsidP="00F16EED">
      <w:pPr>
        <w:pBdr>
          <w:bottom w:val="single" w:sz="8" w:space="1" w:color="0070C0"/>
        </w:pBdr>
      </w:pPr>
      <w:bookmarkStart w:id="3" w:name="_Ref474170799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9</w:t>
      </w:r>
      <w:r>
        <w:rPr>
          <w:color w:val="0070C0"/>
        </w:rPr>
        <w:fldChar w:fldCharType="end"/>
      </w:r>
      <w:bookmarkEnd w:id="3"/>
      <w:r>
        <w:rPr>
          <w:color w:val="0070C0"/>
        </w:rPr>
        <w:t xml:space="preserve"> </w:t>
      </w:r>
      <w:r>
        <w:t>2-LinearRegressionPlaceHolder</w:t>
      </w:r>
      <w:r>
        <w:rPr>
          <w:rFonts w:hint="eastAsia"/>
        </w:rPr>
        <w:t>.py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…xData, yData is given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X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float32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Y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float32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…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Linear Model with (W,b) paramters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H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Define objective(=cost=loss)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cost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reduce_mean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square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H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…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init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for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step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in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range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1001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):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train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if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step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%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20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F16EED" w:rsidRPr="00A55026" w:rsidRDefault="00F16EED" w:rsidP="00F16EED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print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step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cost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F16EED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F16EED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F6471" w:rsidRPr="00EF6471" w:rsidRDefault="00F16EED" w:rsidP="00112252">
      <w:r>
        <w:rPr>
          <w:rFonts w:hint="eastAsia"/>
        </w:rPr>
        <w:t>P</w:t>
      </w:r>
      <w:r>
        <w:t>laceHolder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M</w:t>
      </w:r>
      <w:r>
        <w:t xml:space="preserve">L </w:t>
      </w:r>
      <w:r>
        <w:rPr>
          <w:rFonts w:hint="eastAsia"/>
        </w:rPr>
        <w:t>과정을</w:t>
      </w:r>
      <w:r w:rsidR="007C7206">
        <w:rPr>
          <w:rFonts w:hint="eastAsia"/>
        </w:rPr>
        <w:t xml:space="preserve"> </w:t>
      </w:r>
      <w:r w:rsidR="007C7206">
        <w:fldChar w:fldCharType="begin"/>
      </w:r>
      <w:r w:rsidR="007C7206">
        <w:instrText xml:space="preserve"> </w:instrText>
      </w:r>
      <w:r w:rsidR="007C7206">
        <w:rPr>
          <w:rFonts w:hint="eastAsia"/>
        </w:rPr>
        <w:instrText>REF _Ref474170727 \h</w:instrText>
      </w:r>
      <w:r w:rsidR="007C7206">
        <w:instrText xml:space="preserve"> </w:instrText>
      </w:r>
      <w:r w:rsidR="00112252">
        <w:instrText xml:space="preserve"> \* MERGEFORMAT </w:instrText>
      </w:r>
      <w:r w:rsidR="007C7206"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noProof/>
          <w:color w:val="0070C0"/>
        </w:rPr>
        <w:t>.</w:t>
      </w:r>
      <w:r w:rsidR="003579E3">
        <w:rPr>
          <w:noProof/>
          <w:color w:val="0070C0"/>
        </w:rPr>
        <w:t>10</w:t>
      </w:r>
      <w:r w:rsidR="007C7206">
        <w:fldChar w:fldCharType="end"/>
      </w:r>
      <w:r w:rsidR="007C7206">
        <w:rPr>
          <w:rFonts w:hint="eastAsia"/>
        </w:rPr>
        <w:t>과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같이</w:t>
      </w:r>
      <w:r w:rsidR="007C7206">
        <w:rPr>
          <w:rFonts w:hint="eastAsia"/>
        </w:rPr>
        <w:t xml:space="preserve"> </w:t>
      </w:r>
      <w:r>
        <w:rPr>
          <w:rFonts w:hint="eastAsia"/>
        </w:rPr>
        <w:t>함수</w:t>
      </w:r>
      <w:r w:rsidR="007C7206"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제작할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7C7206">
        <w:rPr>
          <w:rFonts w:hint="eastAsia"/>
        </w:rPr>
        <w:t>이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코드는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미완성인데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성공적으로</w:t>
      </w:r>
      <w:r w:rsidR="007C7206">
        <w:rPr>
          <w:rFonts w:hint="eastAsia"/>
        </w:rPr>
        <w:t xml:space="preserve"> </w:t>
      </w:r>
      <w:r w:rsidR="007C7206">
        <w:t>traning</w:t>
      </w:r>
      <w:r w:rsidR="007C7206">
        <w:rPr>
          <w:rFonts w:hint="eastAsia"/>
        </w:rPr>
        <w:t>이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수행되었는지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검토하는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부분이</w:t>
      </w:r>
      <w:r w:rsidR="007C7206">
        <w:rPr>
          <w:rFonts w:hint="eastAsia"/>
        </w:rPr>
        <w:t xml:space="preserve"> </w:t>
      </w:r>
      <w:r w:rsidR="007C7206">
        <w:rPr>
          <w:rFonts w:hint="eastAsia"/>
        </w:rPr>
        <w:t>없다</w:t>
      </w:r>
      <w:r w:rsidR="007C7206">
        <w:rPr>
          <w:rFonts w:hint="eastAsia"/>
        </w:rPr>
        <w:t>.</w:t>
      </w:r>
      <w:r w:rsidR="007C7206">
        <w:t xml:space="preserve"> </w:t>
      </w:r>
    </w:p>
    <w:p w:rsidR="00AE0687" w:rsidRPr="00AE0687" w:rsidRDefault="00AE0687" w:rsidP="00F764D3"/>
    <w:p w:rsidR="00AE0687" w:rsidRPr="00AE0687" w:rsidRDefault="00AE0687" w:rsidP="00F764D3"/>
    <w:p w:rsidR="00F16EED" w:rsidRPr="00977ED8" w:rsidRDefault="00F16EED" w:rsidP="00F16EED">
      <w:pPr>
        <w:pBdr>
          <w:bottom w:val="single" w:sz="8" w:space="1" w:color="0070C0"/>
        </w:pBdr>
      </w:pPr>
      <w:bookmarkStart w:id="4" w:name="_Ref474170727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10</w:t>
      </w:r>
      <w:r>
        <w:rPr>
          <w:color w:val="0070C0"/>
        </w:rPr>
        <w:fldChar w:fldCharType="end"/>
      </w:r>
      <w:bookmarkEnd w:id="4"/>
      <w:r>
        <w:rPr>
          <w:color w:val="0070C0"/>
        </w:rPr>
        <w:t xml:space="preserve"> </w:t>
      </w:r>
      <w:r>
        <w:t>3-LinearRegressio</w:t>
      </w:r>
      <w:r>
        <w:rPr>
          <w:rFonts w:hint="eastAsia"/>
        </w:rPr>
        <w:t>nFunction.py</w:t>
      </w:r>
    </w:p>
    <w:p w:rsidR="00F16EED" w:rsidRPr="00A55026" w:rsidRDefault="00F16EED" w:rsidP="00F16EED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import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tensorflow </w:t>
      </w:r>
      <w:r w:rsidRPr="00A55026">
        <w:rPr>
          <w:rFonts w:ascii="Consolas" w:eastAsia="굴림" w:hAnsi="Consolas" w:cs="굴림"/>
          <w:color w:val="0000FF"/>
          <w:kern w:val="0"/>
          <w:sz w:val="16"/>
          <w:szCs w:val="16"/>
        </w:rPr>
        <w:t>as</w:t>
      </w:r>
      <w:r w:rsidRPr="00A55026">
        <w:rPr>
          <w:rFonts w:ascii="Consolas" w:eastAsia="굴림" w:hAnsi="Consolas" w:cs="굴림"/>
          <w:color w:val="000000"/>
          <w:kern w:val="0"/>
          <w:sz w:val="16"/>
          <w:szCs w:val="16"/>
        </w:rPr>
        <w:t xml:space="preserve"> tf</w:t>
      </w:r>
    </w:p>
    <w:p w:rsidR="00F16EED" w:rsidRPr="00A55026" w:rsidRDefault="00F16EED" w:rsidP="00F16EED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 w:val="16"/>
          <w:szCs w:val="16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def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FF"/>
          <w:kern w:val="0"/>
          <w:sz w:val="16"/>
          <w:szCs w:val="16"/>
          <w:highlight w:val="white"/>
        </w:rPr>
        <w:t>linearRegression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X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float32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Y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placeholder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float32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W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random_uniform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Variable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random_uniform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([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1.0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Linear Model with (W,b) paramters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H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*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+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Define objective(=cost=loss)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cost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reduce_mean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square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H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-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Alternative .... Define train object with some optimizer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optimizer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train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GradientDescentOptimizer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0.1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># learning rate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train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optimizer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minimize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cost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init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global_variables_initializer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with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tf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Session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init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for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step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in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range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1001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):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   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train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feed_dict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={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: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})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  <w:r w:rsidRPr="00A55026">
        <w:rPr>
          <w:rFonts w:ascii="Consolas" w:hAnsi="Consolas" w:cs="Consolas"/>
          <w:color w:val="008000"/>
          <w:kern w:val="0"/>
          <w:sz w:val="16"/>
          <w:szCs w:val="16"/>
          <w:highlight w:val="white"/>
        </w:rPr>
        <w:t xml:space="preserve"># How to check, ...???                    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WW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bb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sess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run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return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lastRenderedPageBreak/>
        <w:t>import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matplotlib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.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pyplot </w:t>
      </w:r>
      <w:r w:rsidRPr="00A55026">
        <w:rPr>
          <w:rFonts w:ascii="Consolas" w:hAnsi="Consolas" w:cs="Consolas"/>
          <w:color w:val="0000FF"/>
          <w:kern w:val="0"/>
          <w:sz w:val="16"/>
          <w:szCs w:val="16"/>
          <w:highlight w:val="white"/>
        </w:rPr>
        <w:t>as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plt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xData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3.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4.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];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yData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[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1.9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2.9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</w:t>
      </w:r>
      <w:r w:rsidRPr="00A55026">
        <w:rPr>
          <w:rFonts w:ascii="Consolas" w:hAnsi="Consolas" w:cs="Consolas"/>
          <w:color w:val="FF0000"/>
          <w:kern w:val="0"/>
          <w:sz w:val="16"/>
          <w:szCs w:val="16"/>
          <w:highlight w:val="white"/>
        </w:rPr>
        <w:t>4.1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];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 xml:space="preserve">        </w:t>
      </w:r>
    </w:p>
    <w:p w:rsidR="00F16EED" w:rsidRPr="00A55026" w:rsidRDefault="00F16EED" w:rsidP="00F16EED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</w:pP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WW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bb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)=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linearRegression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(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xData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,</w:t>
      </w:r>
      <w:r w:rsidRPr="00A55026">
        <w:rPr>
          <w:rFonts w:ascii="Consolas" w:hAnsi="Consolas" w:cs="Consolas"/>
          <w:color w:val="000000"/>
          <w:kern w:val="0"/>
          <w:sz w:val="16"/>
          <w:szCs w:val="16"/>
          <w:highlight w:val="white"/>
        </w:rPr>
        <w:t>yData</w:t>
      </w:r>
      <w:r w:rsidRPr="00A55026">
        <w:rPr>
          <w:rFonts w:ascii="Consolas" w:hAnsi="Consolas" w:cs="Consolas"/>
          <w:color w:val="000080"/>
          <w:kern w:val="0"/>
          <w:sz w:val="16"/>
          <w:szCs w:val="16"/>
          <w:highlight w:val="white"/>
        </w:rPr>
        <w:t>)</w:t>
      </w:r>
    </w:p>
    <w:p w:rsidR="00AE0687" w:rsidRPr="00A55026" w:rsidRDefault="00F16EED" w:rsidP="00F16EED">
      <w:pPr>
        <w:pBdr>
          <w:bottom w:val="single" w:sz="8" w:space="1" w:color="0070C0"/>
        </w:pBdr>
        <w:rPr>
          <w:sz w:val="16"/>
          <w:szCs w:val="16"/>
        </w:rPr>
      </w:pPr>
      <w:r w:rsidRPr="00A55026">
        <w:rPr>
          <w:sz w:val="16"/>
          <w:szCs w:val="16"/>
        </w:rPr>
        <w:t>…</w:t>
      </w:r>
    </w:p>
    <w:p w:rsidR="00AE0687" w:rsidRDefault="00AE0687" w:rsidP="00F764D3"/>
    <w:p w:rsidR="00112252" w:rsidRDefault="00112252" w:rsidP="00112252">
      <w:pPr>
        <w:pStyle w:val="3"/>
      </w:pP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:rsidR="00112252" w:rsidRDefault="00112252" w:rsidP="00112252">
      <w:r>
        <w:rPr>
          <w:rFonts w:hint="eastAsia"/>
        </w:rPr>
        <w:t xml:space="preserve">Linear Regression </w:t>
      </w:r>
      <w:r>
        <w:rPr>
          <w:rFonts w:hint="eastAsia"/>
        </w:rPr>
        <w:t>문제에서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비용함수를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선택하였다</w:t>
      </w:r>
      <w:r>
        <w:rPr>
          <w:rFonts w:hint="eastAsia"/>
        </w:rPr>
        <w:t>.</w:t>
      </w:r>
      <w:r>
        <w:t xml:space="preserve"> </w:t>
      </w:r>
    </w:p>
    <w:p w:rsidR="00AE0687" w:rsidRPr="00112252" w:rsidRDefault="00AE0687" w:rsidP="00F764D3">
      <w:pPr>
        <w:rPr>
          <w:b/>
        </w:rPr>
      </w:pPr>
    </w:p>
    <w:p w:rsidR="00112252" w:rsidRPr="00C9605F" w:rsidRDefault="00112252" w:rsidP="00112252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Cs w:val="20"/>
        </w:rPr>
      </w:pP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cost 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=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 tf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.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reduce_mean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(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tf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.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square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(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H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-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yData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))</w:t>
      </w:r>
    </w:p>
    <w:p w:rsidR="00112252" w:rsidRPr="00C9605F" w:rsidRDefault="00112252" w:rsidP="00112252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Cs w:val="20"/>
        </w:rPr>
      </w:pP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optimizer 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=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 tf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.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train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.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GradientDescentOptimizer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(</w:t>
      </w:r>
      <w:r w:rsidRPr="00C9605F">
        <w:rPr>
          <w:rFonts w:ascii="Consolas" w:eastAsia="굴림" w:hAnsi="Consolas" w:cs="굴림"/>
          <w:color w:val="FF0000"/>
          <w:kern w:val="0"/>
          <w:szCs w:val="20"/>
        </w:rPr>
        <w:t>0.1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)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  </w:t>
      </w:r>
      <w:r w:rsidRPr="00C9605F">
        <w:rPr>
          <w:rFonts w:ascii="Consolas" w:eastAsia="굴림" w:hAnsi="Consolas" w:cs="굴림"/>
          <w:color w:val="008000"/>
          <w:kern w:val="0"/>
          <w:szCs w:val="20"/>
        </w:rPr>
        <w:t># learning rate</w:t>
      </w:r>
    </w:p>
    <w:p w:rsidR="00112252" w:rsidRPr="00C9605F" w:rsidRDefault="00112252" w:rsidP="00112252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Consolas" w:eastAsia="굴림" w:hAnsi="Consolas" w:cs="굴림"/>
          <w:color w:val="000000"/>
          <w:kern w:val="0"/>
          <w:szCs w:val="20"/>
        </w:rPr>
      </w:pP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train 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=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 xml:space="preserve"> optimizer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.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minimize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(</w:t>
      </w:r>
      <w:r w:rsidRPr="00C9605F">
        <w:rPr>
          <w:rFonts w:ascii="Consolas" w:eastAsia="굴림" w:hAnsi="Consolas" w:cs="굴림"/>
          <w:color w:val="000000"/>
          <w:kern w:val="0"/>
          <w:szCs w:val="20"/>
        </w:rPr>
        <w:t>cost</w:t>
      </w:r>
      <w:r w:rsidRPr="00C9605F">
        <w:rPr>
          <w:rFonts w:ascii="Consolas" w:eastAsia="굴림" w:hAnsi="Consolas" w:cs="굴림"/>
          <w:color w:val="000080"/>
          <w:kern w:val="0"/>
          <w:szCs w:val="20"/>
        </w:rPr>
        <w:t>)</w:t>
      </w:r>
    </w:p>
    <w:p w:rsidR="00AE0687" w:rsidRDefault="00AE0687" w:rsidP="00F764D3"/>
    <w:p w:rsidR="00027557" w:rsidRDefault="00112252" w:rsidP="00F764D3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GradientDescentOptimiz</w:t>
      </w:r>
      <w:r>
        <w:t>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비용함수에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그래디언트를</w:t>
      </w:r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줄어드는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최적화를</w:t>
      </w:r>
      <w:r>
        <w:rPr>
          <w:rFonts w:hint="eastAsia"/>
        </w:rPr>
        <w:t xml:space="preserve"> </w:t>
      </w:r>
      <w:r>
        <w:rPr>
          <w:rFonts w:hint="eastAsia"/>
        </w:rPr>
        <w:t>수행하게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:rsidR="007B3ED4" w:rsidRDefault="007B3ED4" w:rsidP="00F764D3"/>
    <w:p w:rsidR="007B3ED4" w:rsidRDefault="007B3ED4" w:rsidP="000C7909">
      <w:pPr>
        <w:jc w:val="center"/>
      </w:pPr>
      <w:r>
        <w:rPr>
          <w:noProof/>
        </w:rPr>
        <w:drawing>
          <wp:inline distT="0" distB="0" distL="0" distR="0" wp14:anchorId="00077161" wp14:editId="3F838157">
            <wp:extent cx="3728233" cy="1947553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074" cy="19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09" w:rsidRDefault="000C7909" w:rsidP="000C7909">
      <w:pPr>
        <w:jc w:val="center"/>
      </w:pPr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</w:t>
      </w:r>
      <w:r>
        <w:rPr>
          <w:color w:val="0070C0"/>
        </w:rPr>
        <w:fldChar w:fldCharType="end"/>
      </w:r>
      <w:r w:rsidRPr="00A41BED">
        <w:t xml:space="preserve"> </w:t>
      </w:r>
      <w:r>
        <w:t>Gradient Descent Optimizer</w:t>
      </w:r>
    </w:p>
    <w:p w:rsidR="000C7909" w:rsidRDefault="000C7909" w:rsidP="00F764D3"/>
    <w:p w:rsidR="00112252" w:rsidRDefault="00112252" w:rsidP="00F764D3">
      <w:r>
        <w:rPr>
          <w:rFonts w:hint="eastAsia"/>
        </w:rPr>
        <w:t>설명의</w:t>
      </w:r>
      <w:r>
        <w:rPr>
          <w:rFonts w:hint="eastAsia"/>
        </w:rPr>
        <w:t xml:space="preserve"> </w:t>
      </w:r>
      <w:r>
        <w:rPr>
          <w:rFonts w:hint="eastAsia"/>
        </w:rPr>
        <w:t>편의를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b</w:t>
      </w:r>
      <w:r w:rsidR="00CD30BD">
        <w:rPr>
          <w:rFonts w:hint="eastAsia"/>
        </w:rPr>
        <w:t>ias</w:t>
      </w:r>
      <w:r w:rsidR="00CD30BD">
        <w:rPr>
          <w:rFonts w:hint="eastAsia"/>
        </w:rPr>
        <w:t>가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없다고</w:t>
      </w:r>
      <w:r w:rsidR="00CD30BD">
        <w:rPr>
          <w:rFonts w:hint="eastAsia"/>
        </w:rPr>
        <w:t xml:space="preserve"> </w:t>
      </w:r>
      <w:r w:rsidR="00CD30BD">
        <w:rPr>
          <w:rFonts w:hint="eastAsia"/>
        </w:rPr>
        <w:t>가정하고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모델파라미터를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만을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문제이다</w:t>
      </w:r>
      <w:r>
        <w:rPr>
          <w:rFonts w:hint="eastAsia"/>
        </w:rPr>
        <w:t>.</w:t>
      </w:r>
      <w:r>
        <w:t xml:space="preserve"> </w:t>
      </w:r>
    </w:p>
    <w:p w:rsidR="00CD30BD" w:rsidRPr="00C9605F" w:rsidRDefault="00CD30BD" w:rsidP="00CD30BD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CD30BD" w:rsidTr="00E71291">
        <w:tc>
          <w:tcPr>
            <w:tcW w:w="846" w:type="dxa"/>
          </w:tcPr>
          <w:p w:rsidR="00CD30BD" w:rsidRDefault="00CD30BD" w:rsidP="00E71291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CD30BD" w:rsidRPr="00E73F61" w:rsidRDefault="00DF6E4C" w:rsidP="00CD30BD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func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where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=wx </m:t>
                </m:r>
              </m:oMath>
            </m:oMathPara>
          </w:p>
        </w:tc>
        <w:tc>
          <w:tcPr>
            <w:tcW w:w="799" w:type="dxa"/>
            <w:vAlign w:val="center"/>
          </w:tcPr>
          <w:p w:rsidR="00CD30BD" w:rsidRDefault="00CD30BD" w:rsidP="00E71291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CD30BD" w:rsidRDefault="00CD30BD" w:rsidP="00F764D3"/>
    <w:p w:rsidR="00112252" w:rsidRDefault="00112252" w:rsidP="00F764D3">
      <w:r>
        <w:rPr>
          <w:rFonts w:hint="eastAsia"/>
        </w:rPr>
        <w:t xml:space="preserve">Gradient Descent </w:t>
      </w:r>
      <w:r>
        <w:rPr>
          <w:rFonts w:hint="eastAsia"/>
        </w:rPr>
        <w:t>알고리즘은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갱신하는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:rsidR="00112252" w:rsidRDefault="00112252" w:rsidP="00112252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112252" w:rsidTr="00112252">
        <w:tc>
          <w:tcPr>
            <w:tcW w:w="846" w:type="dxa"/>
          </w:tcPr>
          <w:p w:rsidR="00112252" w:rsidRDefault="00112252" w:rsidP="00112252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112252" w:rsidRPr="00E73F61" w:rsidRDefault="00CD30BD" w:rsidP="00CD30BD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w=w-α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∂J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∂w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where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∂w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(i)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799" w:type="dxa"/>
            <w:vAlign w:val="center"/>
          </w:tcPr>
          <w:p w:rsidR="00112252" w:rsidRDefault="00112252" w:rsidP="00112252">
            <w:pPr>
              <w:rPr>
                <w:rFonts w:cs="함초롬돋움"/>
              </w:rPr>
            </w:pPr>
            <w:bookmarkStart w:id="5" w:name="_Ref474171456"/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3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  <w:bookmarkEnd w:id="5"/>
          </w:p>
        </w:tc>
      </w:tr>
    </w:tbl>
    <w:p w:rsidR="00112252" w:rsidRDefault="00112252" w:rsidP="00112252"/>
    <w:p w:rsidR="00112252" w:rsidRDefault="00112252" w:rsidP="00F764D3">
      <w:r>
        <w:rPr>
          <w:rFonts w:hint="eastAsia"/>
        </w:rPr>
        <w:t>위에서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="00027557">
        <w:rPr>
          <w:rFonts w:hint="eastAsia"/>
        </w:rPr>
        <w:t>는</w:t>
      </w:r>
      <w:r w:rsidR="00027557">
        <w:rPr>
          <w:rFonts w:hint="eastAsia"/>
        </w:rPr>
        <w:t xml:space="preserve"> </w:t>
      </w:r>
      <w:r w:rsidR="00027557">
        <w:t>learning rate</w:t>
      </w:r>
      <w:r w:rsidR="00027557">
        <w:rPr>
          <w:rFonts w:hint="eastAsia"/>
        </w:rPr>
        <w:t>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불리는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데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너무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큰값을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사용하면</w:t>
      </w:r>
      <w:r w:rsidR="00027557">
        <w:rPr>
          <w:rFonts w:hint="eastAsia"/>
        </w:rPr>
        <w:t xml:space="preserve"> </w:t>
      </w:r>
      <w:r w:rsidR="00027557">
        <w:t>overshoot</w:t>
      </w:r>
      <w:r w:rsidR="00027557">
        <w:rPr>
          <w:rFonts w:hint="eastAsia"/>
        </w:rPr>
        <w:t>i</w:t>
      </w:r>
      <w:r w:rsidR="00027557">
        <w:t>ng</w:t>
      </w:r>
      <w:r w:rsidR="00027557">
        <w:rPr>
          <w:rFonts w:hint="eastAsia"/>
        </w:rPr>
        <w:t>이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발생하여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수렴하지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않고</w:t>
      </w:r>
      <w:r w:rsidR="00027557">
        <w:rPr>
          <w:rFonts w:hint="eastAsia"/>
        </w:rPr>
        <w:t>,</w:t>
      </w:r>
      <w:r w:rsidR="00027557">
        <w:t xml:space="preserve"> </w:t>
      </w:r>
      <w:r w:rsidR="00027557">
        <w:rPr>
          <w:rFonts w:hint="eastAsia"/>
        </w:rPr>
        <w:t>너무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작은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값을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사용하면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수렴이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늦거나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국부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최소해를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찾아가게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된다</w:t>
      </w:r>
      <w:r w:rsidR="00027557">
        <w:rPr>
          <w:rFonts w:hint="eastAsia"/>
        </w:rPr>
        <w:t>.</w:t>
      </w:r>
      <w:r w:rsidR="00027557">
        <w:t xml:space="preserve"> </w:t>
      </w:r>
      <w:r w:rsidR="00027557">
        <w:rPr>
          <w:rFonts w:hint="eastAsia"/>
        </w:rPr>
        <w:t>따라서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적당한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값을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사용자가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선택하도록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해야야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한다</w:t>
      </w:r>
      <w:r w:rsidR="00027557">
        <w:rPr>
          <w:rFonts w:hint="eastAsia"/>
        </w:rPr>
        <w:t>.</w:t>
      </w:r>
      <w:r w:rsidR="00027557">
        <w:t xml:space="preserve"> </w:t>
      </w:r>
      <w:r w:rsidR="00027557">
        <w:fldChar w:fldCharType="begin"/>
      </w:r>
      <w:r w:rsidR="00027557">
        <w:instrText xml:space="preserve"> REF _Ref474171389 \h </w:instrText>
      </w:r>
      <w:r w:rsidR="00027557"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11</w:t>
      </w:r>
      <w:r w:rsidR="00027557">
        <w:fldChar w:fldCharType="end"/>
      </w:r>
      <w:r w:rsidR="00027557">
        <w:rPr>
          <w:rFonts w:hint="eastAsia"/>
        </w:rPr>
        <w:t>은</w:t>
      </w:r>
      <w:r w:rsidR="00027557">
        <w:rPr>
          <w:rFonts w:hint="eastAsia"/>
        </w:rPr>
        <w:t xml:space="preserve"> </w:t>
      </w:r>
      <w:r w:rsidR="00027557">
        <w:t>tensorflow</w:t>
      </w:r>
      <w:r w:rsidR="00027557">
        <w:rPr>
          <w:rFonts w:hint="eastAsia"/>
        </w:rPr>
        <w:t>에서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제공하는</w:t>
      </w:r>
      <w:r w:rsidR="00027557">
        <w:rPr>
          <w:rFonts w:hint="eastAsia"/>
        </w:rPr>
        <w:t xml:space="preserve"> </w:t>
      </w:r>
      <w:r w:rsidR="00027557">
        <w:t>optimizer</w:t>
      </w:r>
      <w:r w:rsidR="00027557">
        <w:rPr>
          <w:rFonts w:hint="eastAsia"/>
        </w:rPr>
        <w:t>인</w:t>
      </w:r>
      <w:r w:rsidR="00027557">
        <w:rPr>
          <w:rFonts w:hint="eastAsia"/>
        </w:rPr>
        <w:t xml:space="preserve"> </w:t>
      </w:r>
      <w:r w:rsidR="00027557">
        <w:t>GradientDescentOptimizer</w:t>
      </w:r>
      <w:r w:rsidR="00027557">
        <w:rPr>
          <w:rFonts w:hint="eastAsia"/>
        </w:rPr>
        <w:t>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사용하는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것과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식</w:t>
      </w:r>
      <w:r w:rsidR="00027557">
        <w:rPr>
          <w:rFonts w:hint="eastAsia"/>
        </w:rPr>
        <w:t xml:space="preserve"> </w:t>
      </w:r>
      <w:r w:rsidR="00027557">
        <w:fldChar w:fldCharType="begin"/>
      </w:r>
      <w:r w:rsidR="00027557">
        <w:instrText xml:space="preserve"> </w:instrText>
      </w:r>
      <w:r w:rsidR="00027557">
        <w:rPr>
          <w:rFonts w:hint="eastAsia"/>
        </w:rPr>
        <w:instrText>REF _Ref474171456 \h</w:instrText>
      </w:r>
      <w:r w:rsidR="00027557">
        <w:instrText xml:space="preserve"> </w:instrText>
      </w:r>
      <w:r w:rsidR="00027557">
        <w:fldChar w:fldCharType="separate"/>
      </w:r>
      <w:r w:rsidR="003579E3" w:rsidRPr="0097318C">
        <w:rPr>
          <w:rFonts w:hint="eastAsia"/>
          <w:color w:val="0070C0"/>
        </w:rPr>
        <w:t>(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3</w:t>
      </w:r>
      <w:r w:rsidR="003579E3" w:rsidRPr="0097318C">
        <w:rPr>
          <w:color w:val="0070C0"/>
        </w:rPr>
        <w:t>)</w:t>
      </w:r>
      <w:r w:rsidR="00027557">
        <w:fldChar w:fldCharType="end"/>
      </w:r>
      <w:r w:rsidR="00027557">
        <w:rPr>
          <w:rFonts w:hint="eastAsia"/>
        </w:rPr>
        <w:t>의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제시된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알고리즘을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직접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코딩한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것을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비교한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것이다</w:t>
      </w:r>
      <w:r w:rsidR="00027557">
        <w:rPr>
          <w:rFonts w:hint="eastAsia"/>
        </w:rPr>
        <w:t>.</w:t>
      </w:r>
      <w:r w:rsidR="00027557">
        <w:t xml:space="preserve"> </w:t>
      </w:r>
      <w:r w:rsidR="00027557">
        <w:rPr>
          <w:rFonts w:hint="eastAsia"/>
        </w:rPr>
        <w:t>완전히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동일한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결과를</w:t>
      </w:r>
      <w:r w:rsidR="00027557">
        <w:rPr>
          <w:rFonts w:hint="eastAsia"/>
        </w:rPr>
        <w:t xml:space="preserve"> </w:t>
      </w:r>
      <w:r w:rsidR="00027557">
        <w:rPr>
          <w:rFonts w:hint="eastAsia"/>
        </w:rPr>
        <w:t>나타낸다</w:t>
      </w:r>
      <w:r w:rsidR="00027557">
        <w:rPr>
          <w:rFonts w:hint="eastAsia"/>
        </w:rPr>
        <w:t>.</w:t>
      </w:r>
      <w:r w:rsidR="00027557">
        <w:t xml:space="preserve"> </w:t>
      </w:r>
    </w:p>
    <w:p w:rsidR="00027557" w:rsidRDefault="00027557" w:rsidP="00F764D3"/>
    <w:p w:rsidR="00027557" w:rsidRPr="00977ED8" w:rsidRDefault="00027557" w:rsidP="00027557">
      <w:pPr>
        <w:pBdr>
          <w:bottom w:val="single" w:sz="8" w:space="1" w:color="0070C0"/>
        </w:pBdr>
      </w:pPr>
      <w:bookmarkStart w:id="6" w:name="_Ref474171389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11</w:t>
      </w:r>
      <w:r>
        <w:rPr>
          <w:color w:val="0070C0"/>
        </w:rPr>
        <w:fldChar w:fldCharType="end"/>
      </w:r>
      <w:bookmarkEnd w:id="6"/>
      <w:r>
        <w:rPr>
          <w:color w:val="0070C0"/>
        </w:rPr>
        <w:t xml:space="preserve"> </w:t>
      </w:r>
      <w:r>
        <w:t>3-LinearRegressio</w:t>
      </w:r>
      <w:r>
        <w:rPr>
          <w:rFonts w:hint="eastAsia"/>
        </w:rPr>
        <w:t>n</w:t>
      </w:r>
      <w:r>
        <w:t>Manual.py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Variable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random_uniform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Linear Model as hypothesis with (W,b) paramters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Define objective(=cost=loss)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cost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square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Using TensorFlow's Optimizer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with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'Optimizer : W=%f'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Using Manual Optimizer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alpha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dHdW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newW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alpha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dHdW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update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assign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newW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with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update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27557" w:rsidRDefault="00027557" w:rsidP="00027557">
      <w:pPr>
        <w:pBdr>
          <w:bottom w:val="single" w:sz="4" w:space="1" w:color="auto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'Manual : W=%f'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</w:t>
      </w:r>
    </w:p>
    <w:p w:rsidR="00027557" w:rsidRDefault="00027557" w:rsidP="0002755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27557" w:rsidRDefault="00027557" w:rsidP="00413927">
      <w:pPr>
        <w:rPr>
          <w:highlight w:val="white"/>
        </w:rPr>
      </w:pPr>
    </w:p>
    <w:p w:rsidR="00027557" w:rsidRDefault="00D85AEC" w:rsidP="00413927">
      <w:pPr>
        <w:pStyle w:val="3"/>
        <w:rPr>
          <w:highlight w:val="white"/>
        </w:rPr>
      </w:pPr>
      <w:r>
        <w:rPr>
          <w:highlight w:val="white"/>
        </w:rPr>
        <w:t>General Expression</w:t>
      </w:r>
    </w:p>
    <w:p w:rsidR="00CD30BD" w:rsidRDefault="00CD30BD" w:rsidP="00CD30BD"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입력값이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(</w:t>
      </w:r>
      <w:r>
        <w:t>multiple feature)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확장될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:rsidR="00CD30BD" w:rsidRPr="00C9605F" w:rsidRDefault="00CD30BD" w:rsidP="00CD30BD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CD30BD" w:rsidTr="00E71291">
        <w:tc>
          <w:tcPr>
            <w:tcW w:w="846" w:type="dxa"/>
          </w:tcPr>
          <w:p w:rsidR="00CD30BD" w:rsidRDefault="00CD30BD" w:rsidP="00E71291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CD30BD" w:rsidRPr="00E73F61" w:rsidRDefault="00DF6E4C" w:rsidP="00E11DA7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w=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799" w:type="dxa"/>
            <w:vAlign w:val="center"/>
          </w:tcPr>
          <w:p w:rsidR="00CD30BD" w:rsidRDefault="00CD30BD" w:rsidP="00E71291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4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CD30BD" w:rsidRDefault="00CD30BD" w:rsidP="00CD30BD"/>
    <w:p w:rsidR="00CD30BD" w:rsidRDefault="00A67053" w:rsidP="00CD30BD">
      <w:r>
        <w:rPr>
          <w:rFonts w:hint="eastAsia"/>
        </w:rPr>
        <w:t>위에서</w:t>
      </w:r>
      <w:r>
        <w:rPr>
          <w:rFonts w:hint="eastAsia"/>
        </w:rPr>
        <w:t xml:space="preserve"> </w:t>
      </w:r>
    </w:p>
    <w:p w:rsidR="00A67053" w:rsidRDefault="00A67053" w:rsidP="00CD30BD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A67053" w:rsidTr="00E71291">
        <w:tc>
          <w:tcPr>
            <w:tcW w:w="846" w:type="dxa"/>
          </w:tcPr>
          <w:p w:rsidR="00A67053" w:rsidRDefault="00A67053" w:rsidP="00E71291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A67053" w:rsidRPr="00E73F61" w:rsidRDefault="00A67053" w:rsidP="00A67053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99" w:type="dxa"/>
            <w:vAlign w:val="center"/>
          </w:tcPr>
          <w:p w:rsidR="00A67053" w:rsidRDefault="00A67053" w:rsidP="00E71291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5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A67053" w:rsidTr="00A67053">
        <w:tc>
          <w:tcPr>
            <w:tcW w:w="846" w:type="dxa"/>
          </w:tcPr>
          <w:p w:rsidR="00A67053" w:rsidRDefault="00A67053" w:rsidP="00E71291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A67053" w:rsidRPr="00E73F61" w:rsidRDefault="00A67053" w:rsidP="00A67053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799" w:type="dxa"/>
          </w:tcPr>
          <w:p w:rsidR="00A67053" w:rsidRDefault="00A67053" w:rsidP="00E71291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A67053" w:rsidRDefault="00A67053" w:rsidP="00A67053"/>
    <w:p w:rsidR="00480BEE" w:rsidRDefault="00480BEE" w:rsidP="000C7909"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feature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 w:rsidRPr="00EF63E6">
        <w:rPr>
          <w:i/>
        </w:rPr>
        <w:t>n</w:t>
      </w:r>
      <w:r>
        <w:rPr>
          <w:rFonts w:hint="eastAsia"/>
        </w:rPr>
        <w:t>이라면</w:t>
      </w:r>
      <w:r>
        <w:rPr>
          <w:rFonts w:hint="eastAsia"/>
        </w:rPr>
        <w:t xml:space="preserve"> </w:t>
      </w:r>
      <w:r>
        <w:t xml:space="preserve">traning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결정해야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변수는</w:t>
      </w:r>
      <w:r>
        <w:rPr>
          <w:rFonts w:hint="eastAsia"/>
        </w:rPr>
        <w:t xml:space="preserve"> </w:t>
      </w:r>
      <w:r w:rsidRPr="00EF63E6">
        <w:rPr>
          <w:i/>
        </w:rPr>
        <w:t>n</w:t>
      </w:r>
      <w:r>
        <w:t>+1</w:t>
      </w:r>
      <w:r w:rsidR="00A67053">
        <w:rPr>
          <w:rFonts w:hint="eastAsia"/>
        </w:rPr>
        <w:t>이다</w:t>
      </w:r>
      <w:r w:rsidR="00A67053">
        <w:rPr>
          <w:rFonts w:hint="eastAsia"/>
        </w:rPr>
        <w:t>.</w:t>
      </w:r>
      <w:r w:rsidR="00A67053">
        <w:t xml:space="preserve"> </w:t>
      </w:r>
      <w:r w:rsidR="00E11DA7">
        <w:rPr>
          <w:rFonts w:hint="eastAsia"/>
        </w:rPr>
        <w:t>크기</w:t>
      </w:r>
      <w:r w:rsidR="00E11DA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A67053">
        <w:rPr>
          <w:rFonts w:hint="eastAsia"/>
        </w:rPr>
        <w:t>의</w:t>
      </w:r>
      <w:r w:rsidR="00A6705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A67053">
        <w:t>traning set</w:t>
      </w:r>
      <w:r w:rsidR="00A67053">
        <w:rPr>
          <w:rFonts w:hint="eastAsia"/>
        </w:rPr>
        <w:t>을</w:t>
      </w:r>
      <w:r w:rsidR="00A67053">
        <w:rPr>
          <w:rFonts w:hint="eastAsia"/>
        </w:rPr>
        <w:t xml:space="preserve"> </w:t>
      </w:r>
      <w:r w:rsidR="00E11DA7">
        <w:rPr>
          <w:rFonts w:hint="eastAsia"/>
        </w:rPr>
        <w:t>적용하면</w:t>
      </w:r>
      <w:r w:rsidR="00E11DA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E11DA7">
        <w:rPr>
          <w:rFonts w:hint="eastAsia"/>
        </w:rPr>
        <w:t xml:space="preserve"> </w:t>
      </w:r>
      <w:r w:rsidR="00E11DA7">
        <w:rPr>
          <w:rFonts w:hint="eastAsia"/>
        </w:rPr>
        <w:t>개의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모델값이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계산될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것이고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대응하는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해가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존재한다</w:t>
      </w:r>
      <w:r w:rsidR="00E11DA7">
        <w:rPr>
          <w:rFonts w:hint="eastAsia"/>
        </w:rPr>
        <w:t>.</w:t>
      </w:r>
      <w:r w:rsidR="00E11DA7">
        <w:t xml:space="preserve"> </w:t>
      </w:r>
      <w:r w:rsidR="00E11DA7">
        <w:rPr>
          <w:rFonts w:hint="eastAsia"/>
        </w:rPr>
        <w:t>행렬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표현식으로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표현하면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다음과</w:t>
      </w:r>
      <w:r w:rsidR="00E11DA7">
        <w:rPr>
          <w:rFonts w:hint="eastAsia"/>
        </w:rPr>
        <w:t xml:space="preserve"> </w:t>
      </w:r>
      <w:r w:rsidR="00E11DA7">
        <w:rPr>
          <w:rFonts w:hint="eastAsia"/>
        </w:rPr>
        <w:t>같다</w:t>
      </w:r>
      <w:r w:rsidR="00E11DA7">
        <w:rPr>
          <w:rFonts w:hint="eastAsia"/>
        </w:rPr>
        <w:t>.</w:t>
      </w:r>
      <w:r w:rsidR="00E11DA7">
        <w:t xml:space="preserve"> </w:t>
      </w:r>
    </w:p>
    <w:p w:rsidR="003F4200" w:rsidRDefault="003F4200" w:rsidP="003F420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3F4200" w:rsidTr="00D9009A">
        <w:tc>
          <w:tcPr>
            <w:tcW w:w="846" w:type="dxa"/>
          </w:tcPr>
          <w:p w:rsidR="003F4200" w:rsidRDefault="003F4200" w:rsidP="00D9009A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3F4200" w:rsidRPr="00E73F61" w:rsidRDefault="00E11DA7" w:rsidP="00E11DA7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h(w)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Xw=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bSup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bSup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,  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799" w:type="dxa"/>
            <w:vAlign w:val="center"/>
          </w:tcPr>
          <w:p w:rsidR="003F4200" w:rsidRDefault="003F4200" w:rsidP="00D9009A">
            <w:pPr>
              <w:rPr>
                <w:rFonts w:cs="함초롬돋움"/>
              </w:rPr>
            </w:pPr>
            <w:bookmarkStart w:id="7" w:name="_Ref474425684"/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7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  <w:bookmarkEnd w:id="7"/>
          </w:p>
        </w:tc>
      </w:tr>
    </w:tbl>
    <w:p w:rsidR="003F4200" w:rsidRDefault="003F4200" w:rsidP="003F4200"/>
    <w:p w:rsidR="000C7909" w:rsidRDefault="003F4200" w:rsidP="000C7909">
      <w:pPr>
        <w:rPr>
          <w:highlight w:val="white"/>
        </w:rPr>
      </w:pPr>
      <w:r>
        <w:rPr>
          <w:rFonts w:hint="eastAsia"/>
          <w:highlight w:val="white"/>
        </w:rPr>
        <w:t>최소화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함수는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다음과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같이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표현된다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0C7909" w:rsidRPr="00C9605F" w:rsidRDefault="000C7909" w:rsidP="000C7909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0C7909" w:rsidTr="00D9009A">
        <w:tc>
          <w:tcPr>
            <w:tcW w:w="846" w:type="dxa"/>
          </w:tcPr>
          <w:p w:rsidR="000C7909" w:rsidRDefault="000C7909" w:rsidP="00D9009A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0C7909" w:rsidRPr="00E73F61" w:rsidRDefault="00DF6E4C" w:rsidP="00E11DA7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h(w)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799" w:type="dxa"/>
            <w:vAlign w:val="center"/>
          </w:tcPr>
          <w:p w:rsidR="000C7909" w:rsidRDefault="000C7909" w:rsidP="00D9009A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8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0C7909" w:rsidRDefault="000C7909" w:rsidP="000C7909"/>
    <w:p w:rsidR="00C85217" w:rsidRDefault="00C85217" w:rsidP="00C85217">
      <w:pPr>
        <w:rPr>
          <w:highlight w:val="white"/>
        </w:rPr>
      </w:pPr>
      <w:r>
        <w:rPr>
          <w:rFonts w:hint="eastAsia"/>
          <w:highlight w:val="white"/>
        </w:rPr>
        <w:t>Traning set</w:t>
      </w:r>
      <w:r>
        <w:rPr>
          <w:rFonts w:hint="eastAsia"/>
          <w:highlight w:val="white"/>
        </w:rPr>
        <w:t>을</w:t>
      </w:r>
      <w:r>
        <w:rPr>
          <w:rFonts w:hint="eastAsia"/>
          <w:highlight w:val="white"/>
        </w:rPr>
        <w:t xml:space="preserve"> Python </w:t>
      </w:r>
      <w:r>
        <w:rPr>
          <w:rFonts w:hint="eastAsia"/>
          <w:highlight w:val="white"/>
        </w:rPr>
        <w:t>코드로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직접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정의하거나</w:t>
      </w:r>
      <w:r>
        <w:rPr>
          <w:rFonts w:hint="eastAsia"/>
          <w:highlight w:val="white"/>
        </w:rPr>
        <w:t>,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외부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파일로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저장된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데이터에서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읽어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X</w:t>
      </w:r>
      <w:r>
        <w:rPr>
          <w:rFonts w:hint="eastAsia"/>
          <w:highlight w:val="white"/>
        </w:rPr>
        <w:t>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Y</w:t>
      </w:r>
      <w:r>
        <w:rPr>
          <w:rFonts w:hint="eastAsia"/>
          <w:highlight w:val="white"/>
        </w:rPr>
        <w:t>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구성할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때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식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_Ref474425684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 w:rsidRPr="0097318C">
        <w:rPr>
          <w:rFonts w:hint="eastAsia"/>
          <w:color w:val="0070C0"/>
        </w:rPr>
        <w:t>(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7</w:t>
      </w:r>
      <w:r w:rsidR="003579E3" w:rsidRPr="0097318C">
        <w:rPr>
          <w:color w:val="0070C0"/>
        </w:rPr>
        <w:t>)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식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_Ref474425674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b/>
          <w:bCs/>
          <w:highlight w:val="white"/>
        </w:rPr>
        <w:t>오류</w:t>
      </w:r>
      <w:r w:rsidR="003579E3">
        <w:rPr>
          <w:rFonts w:hint="eastAsia"/>
          <w:b/>
          <w:bCs/>
          <w:highlight w:val="white"/>
        </w:rPr>
        <w:t xml:space="preserve">! </w:t>
      </w:r>
      <w:r w:rsidR="003579E3">
        <w:rPr>
          <w:rFonts w:hint="eastAsia"/>
          <w:b/>
          <w:bCs/>
          <w:highlight w:val="white"/>
        </w:rPr>
        <w:t>참조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원본을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찾을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수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없습니다</w:t>
      </w:r>
      <w:r w:rsidR="003579E3">
        <w:rPr>
          <w:rFonts w:hint="eastAsia"/>
          <w:b/>
          <w:bCs/>
          <w:highlight w:val="white"/>
        </w:rPr>
        <w:t>.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중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어떤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형태를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사용하는지에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대해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조심해야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한다</w:t>
      </w:r>
      <w:r>
        <w:rPr>
          <w:rFonts w:hint="eastAsia"/>
          <w:highlight w:val="white"/>
        </w:rPr>
        <w:t>.</w:t>
      </w:r>
      <w:r w:rsidR="003E0C5C">
        <w:rPr>
          <w:highlight w:val="white"/>
        </w:rPr>
        <w:t xml:space="preserve"> </w:t>
      </w:r>
      <w:r w:rsidR="003E0C5C">
        <w:rPr>
          <w:rFonts w:hint="eastAsia"/>
          <w:highlight w:val="white"/>
        </w:rPr>
        <w:t>일반적으로</w:t>
      </w:r>
      <w:r w:rsidR="003E0C5C"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식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_Ref474425674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b/>
          <w:bCs/>
          <w:highlight w:val="white"/>
        </w:rPr>
        <w:t>오류</w:t>
      </w:r>
      <w:r w:rsidR="003579E3">
        <w:rPr>
          <w:rFonts w:hint="eastAsia"/>
          <w:b/>
          <w:bCs/>
          <w:highlight w:val="white"/>
        </w:rPr>
        <w:t xml:space="preserve">! </w:t>
      </w:r>
      <w:r w:rsidR="003579E3">
        <w:rPr>
          <w:rFonts w:hint="eastAsia"/>
          <w:b/>
          <w:bCs/>
          <w:highlight w:val="white"/>
        </w:rPr>
        <w:t>참조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원본을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찾을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수</w:t>
      </w:r>
      <w:r w:rsidR="003579E3">
        <w:rPr>
          <w:rFonts w:hint="eastAsia"/>
          <w:b/>
          <w:bCs/>
          <w:highlight w:val="white"/>
        </w:rPr>
        <w:t xml:space="preserve"> </w:t>
      </w:r>
      <w:r w:rsidR="003579E3">
        <w:rPr>
          <w:rFonts w:hint="eastAsia"/>
          <w:b/>
          <w:bCs/>
          <w:highlight w:val="white"/>
        </w:rPr>
        <w:t>없습니다</w:t>
      </w:r>
      <w:r w:rsidR="003579E3">
        <w:rPr>
          <w:rFonts w:hint="eastAsia"/>
          <w:b/>
          <w:bCs/>
          <w:highlight w:val="white"/>
        </w:rPr>
        <w:t>.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보다는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식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_Ref474425684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 w:rsidRPr="0097318C">
        <w:rPr>
          <w:rFonts w:hint="eastAsia"/>
          <w:color w:val="0070C0"/>
        </w:rPr>
        <w:t>(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7</w:t>
      </w:r>
      <w:r w:rsidR="003579E3" w:rsidRPr="0097318C">
        <w:rPr>
          <w:color w:val="0070C0"/>
        </w:rPr>
        <w:t>)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이</w:t>
      </w:r>
      <w:r>
        <w:rPr>
          <w:rFonts w:hint="eastAsia"/>
          <w:highlight w:val="white"/>
        </w:rPr>
        <w:t xml:space="preserve"> </w:t>
      </w:r>
      <w:r w:rsidR="003E0C5C">
        <w:rPr>
          <w:rFonts w:hint="eastAsia"/>
          <w:highlight w:val="white"/>
        </w:rPr>
        <w:t>표현이</w:t>
      </w:r>
      <w:r w:rsidR="003E0C5C">
        <w:rPr>
          <w:rFonts w:hint="eastAsia"/>
          <w:highlight w:val="white"/>
        </w:rPr>
        <w:t xml:space="preserve"> </w:t>
      </w:r>
      <w:r w:rsidR="003E0C5C">
        <w:rPr>
          <w:rFonts w:hint="eastAsia"/>
          <w:highlight w:val="white"/>
        </w:rPr>
        <w:t>간결하여</w:t>
      </w:r>
      <w:r w:rsidR="003E0C5C">
        <w:rPr>
          <w:rFonts w:hint="eastAsia"/>
          <w:highlight w:val="white"/>
        </w:rPr>
        <w:t xml:space="preserve"> </w:t>
      </w:r>
      <w:r w:rsidR="003E0C5C">
        <w:rPr>
          <w:rFonts w:hint="eastAsia"/>
          <w:highlight w:val="white"/>
        </w:rPr>
        <w:t>많이</w:t>
      </w:r>
      <w:r w:rsidR="003E0C5C">
        <w:rPr>
          <w:rFonts w:hint="eastAsia"/>
          <w:highlight w:val="white"/>
        </w:rPr>
        <w:t xml:space="preserve"> </w:t>
      </w:r>
      <w:r w:rsidR="003E0C5C">
        <w:rPr>
          <w:rFonts w:hint="eastAsia"/>
          <w:highlight w:val="white"/>
        </w:rPr>
        <w:t>사용된다</w:t>
      </w:r>
      <w:r w:rsidR="003E0C5C">
        <w:rPr>
          <w:rFonts w:hint="eastAsia"/>
          <w:highlight w:val="white"/>
        </w:rPr>
        <w:t>.</w:t>
      </w:r>
      <w:r w:rsidR="003E0C5C">
        <w:rPr>
          <w:highlight w:val="white"/>
        </w:rPr>
        <w:t xml:space="preserve"> </w:t>
      </w:r>
    </w:p>
    <w:p w:rsidR="008405EF" w:rsidRDefault="008405EF" w:rsidP="008405EF">
      <w:pPr>
        <w:ind w:firstLineChars="100" w:firstLine="200"/>
        <w:rPr>
          <w:highlight w:val="white"/>
        </w:rPr>
      </w:pPr>
      <w:r>
        <w:rPr>
          <w:highlight w:val="white"/>
        </w:rPr>
        <w:fldChar w:fldCharType="begin"/>
      </w:r>
      <w:r>
        <w:rPr>
          <w:highlight w:val="white"/>
        </w:rPr>
        <w:instrText xml:space="preserve"> REF _Ref474482739 \h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12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_Ref474170799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9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대한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행렬표현식을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이용한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코드이다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xData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첫번째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행이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모두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1.</w:t>
      </w:r>
      <w:r>
        <w:rPr>
          <w:rFonts w:hint="eastAsia"/>
          <w:highlight w:val="white"/>
        </w:rPr>
        <w:t>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지정하였고</w:t>
      </w:r>
      <w:r>
        <w:rPr>
          <w:rFonts w:hint="eastAsia"/>
          <w:highlight w:val="white"/>
        </w:rPr>
        <w:t>,</w:t>
      </w:r>
      <w:r>
        <w:rPr>
          <w:highlight w:val="white"/>
        </w:rPr>
        <w:t xml:space="preserve"> yData</w:t>
      </w:r>
      <w:r>
        <w:rPr>
          <w:rFonts w:hint="eastAsia"/>
          <w:highlight w:val="white"/>
        </w:rPr>
        <w:t>를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2</w:t>
      </w:r>
      <w:r>
        <w:rPr>
          <w:rFonts w:hint="eastAsia"/>
          <w:highlight w:val="white"/>
        </w:rPr>
        <w:t>차원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배열에서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(4,1) </w:t>
      </w:r>
      <w:r>
        <w:rPr>
          <w:rFonts w:hint="eastAsia"/>
          <w:highlight w:val="white"/>
        </w:rPr>
        <w:t>크기가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갖도록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점에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주의해야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Placeholder </w:t>
      </w:r>
      <w:r>
        <w:rPr>
          <w:rFonts w:hint="eastAsia"/>
          <w:highlight w:val="white"/>
        </w:rPr>
        <w:t>역시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[None,2]</w:t>
      </w:r>
      <w:r>
        <w:rPr>
          <w:rFonts w:hint="eastAsia"/>
          <w:highlight w:val="white"/>
        </w:rPr>
        <w:t>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2</w:t>
      </w:r>
      <w:r>
        <w:rPr>
          <w:rFonts w:hint="eastAsia"/>
          <w:highlight w:val="white"/>
        </w:rPr>
        <w:t>차원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배열로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지정했는데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이때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None</w:t>
      </w:r>
      <w:r>
        <w:rPr>
          <w:rFonts w:hint="eastAsia"/>
          <w:highlight w:val="white"/>
        </w:rPr>
        <w:t>은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크기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변경될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있는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traing set 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개수를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의미한다</w:t>
      </w:r>
      <w:r>
        <w:rPr>
          <w:rFonts w:hint="eastAsia"/>
          <w:highlight w:val="white"/>
        </w:rPr>
        <w:t xml:space="preserve">. </w:t>
      </w:r>
    </w:p>
    <w:p w:rsidR="008405EF" w:rsidRDefault="008405EF" w:rsidP="008405EF">
      <w:pPr>
        <w:ind w:firstLineChars="100" w:firstLine="200"/>
        <w:rPr>
          <w:highlight w:val="white"/>
        </w:rPr>
      </w:pPr>
    </w:p>
    <w:p w:rsidR="008405EF" w:rsidRPr="00977ED8" w:rsidRDefault="008405EF" w:rsidP="008405EF">
      <w:pPr>
        <w:pBdr>
          <w:bottom w:val="single" w:sz="8" w:space="1" w:color="0070C0"/>
        </w:pBdr>
      </w:pPr>
      <w:bookmarkStart w:id="8" w:name="_Ref474482739"/>
      <w:bookmarkStart w:id="9" w:name="_Ref474482735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12</w:t>
      </w:r>
      <w:r>
        <w:rPr>
          <w:color w:val="0070C0"/>
        </w:rPr>
        <w:fldChar w:fldCharType="end"/>
      </w:r>
      <w:bookmarkEnd w:id="8"/>
      <w:r>
        <w:rPr>
          <w:color w:val="0070C0"/>
        </w:rPr>
        <w:t xml:space="preserve"> </w:t>
      </w:r>
      <w:r>
        <w:t>3-LinearRegressio</w:t>
      </w:r>
      <w:r>
        <w:rPr>
          <w:rFonts w:hint="eastAsia"/>
        </w:rPr>
        <w:t>nMatrix</w:t>
      </w:r>
      <w:r>
        <w:t>.py</w:t>
      </w:r>
      <w:bookmarkEnd w:id="9"/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Caution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NOTE. yData = [1.1,1.9,2.9,4.1] gives errors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Variable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random_uniform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Define objective(=cost=loss)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cost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square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Alternative .... Define train object with some optimizer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feed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lastRenderedPageBreak/>
        <w:t>with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8405EF" w:rsidRDefault="008405EF" w:rsidP="008405EF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WW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8405EF" w:rsidRDefault="008405EF" w:rsidP="008405EF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# W = [0 1]        </w:t>
      </w:r>
    </w:p>
    <w:p w:rsidR="008405EF" w:rsidRPr="008405EF" w:rsidRDefault="008405EF" w:rsidP="00C85217">
      <w:pPr>
        <w:rPr>
          <w:highlight w:val="white"/>
        </w:rPr>
      </w:pPr>
    </w:p>
    <w:p w:rsidR="008405EF" w:rsidRDefault="008405EF" w:rsidP="008405EF">
      <w:pPr>
        <w:rPr>
          <w:highlight w:val="white"/>
        </w:rPr>
      </w:pPr>
      <w:r>
        <w:rPr>
          <w:rFonts w:hint="eastAsia"/>
          <w:highlight w:val="white"/>
        </w:rPr>
        <w:t>특히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주의할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점은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yData = [1.1,1.9,2.9,4.1] </w:t>
      </w:r>
      <w:r>
        <w:rPr>
          <w:rFonts w:hint="eastAsia"/>
          <w:highlight w:val="white"/>
        </w:rPr>
        <w:t>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정의하면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오류가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발생한다는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점이다</w:t>
      </w:r>
      <w:r>
        <w:rPr>
          <w:rFonts w:hint="eastAsia"/>
          <w:highlight w:val="white"/>
        </w:rPr>
        <w:t xml:space="preserve">. </w:t>
      </w:r>
      <w:r>
        <w:rPr>
          <w:rFonts w:hint="eastAsia"/>
          <w:highlight w:val="white"/>
        </w:rPr>
        <w:t>이렇게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선언할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경우</w:t>
      </w:r>
      <w:r>
        <w:rPr>
          <w:highlight w:val="white"/>
        </w:rPr>
        <w:t>yData</w:t>
      </w:r>
      <w:r>
        <w:rPr>
          <w:rFonts w:hint="eastAsia"/>
          <w:highlight w:val="white"/>
        </w:rPr>
        <w:t>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내부적으로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(4,) shape</w:t>
      </w:r>
      <w:r>
        <w:rPr>
          <w:rFonts w:hint="eastAsia"/>
          <w:highlight w:val="white"/>
        </w:rPr>
        <w:t>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갖는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ndarray</w:t>
      </w:r>
      <w:r>
        <w:rPr>
          <w:rFonts w:hint="eastAsia"/>
          <w:highlight w:val="white"/>
        </w:rPr>
        <w:t>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변환되는데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이경우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비용함수를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구할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때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H-Y</w:t>
      </w:r>
      <w:r>
        <w:rPr>
          <w:rFonts w:hint="eastAsia"/>
          <w:highlight w:val="white"/>
        </w:rPr>
        <w:t>에서</w:t>
      </w:r>
      <w:r>
        <w:rPr>
          <w:rFonts w:hint="eastAsia"/>
          <w:highlight w:val="white"/>
        </w:rPr>
        <w:t xml:space="preserve"> (4,1) </w:t>
      </w:r>
      <w:r>
        <w:rPr>
          <w:highlight w:val="white"/>
        </w:rPr>
        <w:t>-</w:t>
      </w:r>
      <w:r>
        <w:rPr>
          <w:rFonts w:hint="eastAsia"/>
          <w:highlight w:val="white"/>
        </w:rPr>
        <w:t xml:space="preserve"> (4,) 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연산이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(4,4) </w:t>
      </w:r>
      <w:r>
        <w:rPr>
          <w:rFonts w:hint="eastAsia"/>
          <w:highlight w:val="white"/>
        </w:rPr>
        <w:t>행렬로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broadcasting </w:t>
      </w:r>
      <w:r>
        <w:rPr>
          <w:rFonts w:hint="eastAsia"/>
          <w:highlight w:val="white"/>
        </w:rPr>
        <w:t>되기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때문이다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491C88" w:rsidRDefault="00491C88" w:rsidP="008405EF">
      <w:pPr>
        <w:rPr>
          <w:highlight w:val="white"/>
        </w:rPr>
      </w:pPr>
    </w:p>
    <w:p w:rsidR="00491C88" w:rsidRDefault="00491C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2.9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</w:t>
      </w:r>
    </w:p>
    <w:p w:rsidR="00491C88" w:rsidRDefault="00491C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...</w:t>
      </w:r>
    </w:p>
    <w:p w:rsidR="00491C88" w:rsidRDefault="00491C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(4,1) ndarray</w:t>
      </w:r>
    </w:p>
    <w:p w:rsidR="00DE4E88" w:rsidRDefault="00491C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...</w:t>
      </w:r>
    </w:p>
    <w:p w:rsidR="00DE4E88" w:rsidRDefault="00DE4E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491C88" w:rsidRDefault="00DE4E88" w:rsidP="00491C8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 w:hint="eastAsia"/>
          <w:color w:val="000000"/>
          <w:kern w:val="0"/>
          <w:szCs w:val="20"/>
          <w:highlight w:val="white"/>
        </w:rPr>
        <w:t>Z=</w:t>
      </w:r>
      <w:r w:rsidR="00491C88"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 w:rsidR="00491C88"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 w:rsidR="00491C88"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   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# (4,1) - (4,)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는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 (4,1) - (1,4)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로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 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취급되어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 broadcasting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되며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 (4,4) </w:t>
      </w:r>
      <w:r w:rsidR="00491C88">
        <w:rPr>
          <w:rFonts w:ascii="Consolas" w:hAnsi="Consolas" w:cs="Consolas"/>
          <w:color w:val="008000"/>
          <w:kern w:val="0"/>
          <w:szCs w:val="20"/>
          <w:highlight w:val="white"/>
        </w:rPr>
        <w:t>생성</w:t>
      </w:r>
    </w:p>
    <w:p w:rsidR="00491C88" w:rsidRPr="00491C88" w:rsidRDefault="00491C88" w:rsidP="008405EF">
      <w:pPr>
        <w:rPr>
          <w:highlight w:val="white"/>
        </w:rPr>
      </w:pPr>
    </w:p>
    <w:p w:rsidR="00E4650E" w:rsidRDefault="005C5B25" w:rsidP="005C5B25">
      <w:pPr>
        <w:rPr>
          <w:highlight w:val="white"/>
        </w:rPr>
      </w:pPr>
      <w:r>
        <w:rPr>
          <w:rFonts w:hint="eastAsia"/>
          <w:highlight w:val="white"/>
        </w:rPr>
        <w:t>다중입력</w:t>
      </w:r>
      <w:r>
        <w:rPr>
          <w:rFonts w:hint="eastAsia"/>
          <w:highlight w:val="white"/>
        </w:rPr>
        <w:t>(</w:t>
      </w:r>
      <w:r>
        <w:rPr>
          <w:highlight w:val="white"/>
        </w:rPr>
        <w:t>multi feature)</w:t>
      </w:r>
      <w:r>
        <w:rPr>
          <w:rFonts w:hint="eastAsia"/>
          <w:highlight w:val="white"/>
        </w:rPr>
        <w:t>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갖는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경우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역시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REF _Ref474482739 \h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12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는에서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입력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데이터를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정의하는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부분과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X placeholder, W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차원만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재정의하면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된다</w:t>
      </w:r>
      <w:r>
        <w:rPr>
          <w:rFonts w:hint="eastAsia"/>
          <w:highlight w:val="white"/>
        </w:rPr>
        <w:t xml:space="preserve">. </w:t>
      </w:r>
      <w:r w:rsidR="00E4650E">
        <w:rPr>
          <w:highlight w:val="white"/>
        </w:rPr>
        <w:fldChar w:fldCharType="begin"/>
      </w:r>
      <w:r w:rsidR="00E4650E">
        <w:rPr>
          <w:highlight w:val="white"/>
        </w:rPr>
        <w:instrText xml:space="preserve"> </w:instrText>
      </w:r>
      <w:r w:rsidR="00E4650E">
        <w:rPr>
          <w:rFonts w:hint="eastAsia"/>
          <w:highlight w:val="white"/>
        </w:rPr>
        <w:instrText>REF _Ref474484180 \h</w:instrText>
      </w:r>
      <w:r w:rsidR="00E4650E">
        <w:rPr>
          <w:highlight w:val="white"/>
        </w:rPr>
        <w:instrText xml:space="preserve"> </w:instrText>
      </w:r>
      <w:r w:rsidR="00E4650E">
        <w:rPr>
          <w:highlight w:val="white"/>
        </w:rPr>
      </w:r>
      <w:r w:rsidR="00E4650E"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13</w:t>
      </w:r>
      <w:r w:rsidR="00E4650E">
        <w:rPr>
          <w:highlight w:val="white"/>
        </w:rPr>
        <w:fldChar w:fldCharType="end"/>
      </w:r>
      <w:r w:rsidR="00E4650E">
        <w:rPr>
          <w:rFonts w:hint="eastAsia"/>
          <w:highlight w:val="white"/>
        </w:rPr>
        <w:t>은</w:t>
      </w:r>
      <w:r w:rsidR="00E4650E">
        <w:rPr>
          <w:rFonts w:hint="eastAsia"/>
          <w:highlight w:val="white"/>
        </w:rPr>
        <w:t xml:space="preserve"> </w:t>
      </w:r>
      <w:r w:rsidR="00E4650E">
        <w:rPr>
          <w:highlight w:val="white"/>
        </w:rPr>
        <w:t>2</w:t>
      </w:r>
      <w:r w:rsidR="00E4650E">
        <w:rPr>
          <w:rFonts w:hint="eastAsia"/>
          <w:highlight w:val="white"/>
        </w:rPr>
        <w:t>개의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입력값을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갖는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경우로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확장한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코드이다</w:t>
      </w:r>
      <w:r w:rsidR="00E4650E">
        <w:rPr>
          <w:rFonts w:hint="eastAsia"/>
          <w:highlight w:val="white"/>
        </w:rPr>
        <w:t>.</w:t>
      </w:r>
      <w:r w:rsidR="00E4650E">
        <w:rPr>
          <w:highlight w:val="white"/>
        </w:rPr>
        <w:t xml:space="preserve"> </w:t>
      </w:r>
      <w:r w:rsidR="00E4650E">
        <w:rPr>
          <w:rFonts w:hint="eastAsia"/>
          <w:highlight w:val="white"/>
        </w:rPr>
        <w:t>음영처리된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영역만</w:t>
      </w:r>
      <w:r w:rsidR="00E4650E">
        <w:rPr>
          <w:rFonts w:hint="eastAsia"/>
          <w:highlight w:val="white"/>
        </w:rPr>
        <w:t xml:space="preserve"> </w:t>
      </w:r>
      <w:r w:rsidR="00E4650E">
        <w:rPr>
          <w:rFonts w:hint="eastAsia"/>
          <w:highlight w:val="white"/>
        </w:rPr>
        <w:t>변경되었다</w:t>
      </w:r>
      <w:r w:rsidR="00E4650E">
        <w:rPr>
          <w:rFonts w:hint="eastAsia"/>
          <w:highlight w:val="white"/>
        </w:rPr>
        <w:t xml:space="preserve"> </w:t>
      </w:r>
    </w:p>
    <w:p w:rsidR="00E4650E" w:rsidRPr="00E4650E" w:rsidRDefault="00E4650E" w:rsidP="005C5B25">
      <w:pPr>
        <w:rPr>
          <w:highlight w:val="white"/>
        </w:rPr>
      </w:pPr>
    </w:p>
    <w:p w:rsidR="00E4650E" w:rsidRDefault="00E4650E" w:rsidP="005C5B25">
      <w:pPr>
        <w:rPr>
          <w:highlight w:val="white"/>
        </w:rPr>
      </w:pPr>
    </w:p>
    <w:p w:rsidR="00E4650E" w:rsidRPr="00977ED8" w:rsidRDefault="00E4650E" w:rsidP="00E4650E">
      <w:pPr>
        <w:pBdr>
          <w:bottom w:val="single" w:sz="8" w:space="1" w:color="0070C0"/>
        </w:pBdr>
      </w:pPr>
      <w:bookmarkStart w:id="10" w:name="_Ref474484180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13</w:t>
      </w:r>
      <w:r>
        <w:rPr>
          <w:color w:val="0070C0"/>
        </w:rPr>
        <w:fldChar w:fldCharType="end"/>
      </w:r>
      <w:bookmarkEnd w:id="10"/>
      <w:r>
        <w:rPr>
          <w:color w:val="0070C0"/>
        </w:rPr>
        <w:t xml:space="preserve"> </w:t>
      </w:r>
      <w:r>
        <w:t>3-LinearRegressio</w:t>
      </w:r>
      <w:r>
        <w:rPr>
          <w:rFonts w:hint="eastAsia"/>
        </w:rPr>
        <w:t>n</w:t>
      </w:r>
      <w:r>
        <w:t>Multi.py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Input data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x1  x2  y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1   0   1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0   2   2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3   0   3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0   4   4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5   0   5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xData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=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0.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0.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2.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3.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0.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0.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4.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5.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0.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]]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yData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=</w:t>
      </w: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1.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2.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3.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4.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],</w:t>
      </w: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       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[</w:t>
      </w:r>
      <w:r w:rsidRPr="00E4650E">
        <w:rPr>
          <w:rFonts w:ascii="Consolas" w:hAnsi="Consolas" w:cs="Consolas"/>
          <w:color w:val="FF0000"/>
          <w:kern w:val="0"/>
          <w:szCs w:val="20"/>
          <w:highlight w:val="yellow"/>
        </w:rPr>
        <w:t>5.</w:t>
      </w:r>
      <w:r w:rsidRPr="00E4650E">
        <w:rPr>
          <w:rFonts w:ascii="Consolas" w:hAnsi="Consolas" w:cs="Consolas"/>
          <w:color w:val="000080"/>
          <w:kern w:val="0"/>
          <w:szCs w:val="20"/>
          <w:highlight w:val="yellow"/>
        </w:rPr>
        <w:t>]]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b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X 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=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 tf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.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placeholder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(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tf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.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float32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,[</w:t>
      </w:r>
      <w:r w:rsidRPr="00E4650E">
        <w:rPr>
          <w:rFonts w:ascii="Consolas" w:hAnsi="Consolas" w:cs="Consolas"/>
          <w:b/>
          <w:color w:val="0000FF"/>
          <w:kern w:val="0"/>
          <w:szCs w:val="20"/>
          <w:highlight w:val="yellow"/>
        </w:rPr>
        <w:t>None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b/>
          <w:color w:val="FF0000"/>
          <w:kern w:val="0"/>
          <w:szCs w:val="20"/>
          <w:highlight w:val="yellow"/>
        </w:rPr>
        <w:t>3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])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P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b/>
          <w:color w:val="000000"/>
          <w:kern w:val="0"/>
          <w:szCs w:val="20"/>
          <w:highlight w:val="yellow"/>
        </w:rPr>
      </w:pP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W 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=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 tf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.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Variable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(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tf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.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>random_uniform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([</w:t>
      </w:r>
      <w:r w:rsidRPr="00E4650E">
        <w:rPr>
          <w:rFonts w:ascii="Consolas" w:hAnsi="Consolas" w:cs="Consolas"/>
          <w:b/>
          <w:color w:val="FF0000"/>
          <w:kern w:val="0"/>
          <w:szCs w:val="20"/>
          <w:highlight w:val="yellow"/>
        </w:rPr>
        <w:t>3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b/>
          <w:color w:val="FF0000"/>
          <w:kern w:val="0"/>
          <w:szCs w:val="20"/>
          <w:highlight w:val="yellow"/>
        </w:rPr>
        <w:t>1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],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-</w:t>
      </w:r>
      <w:r w:rsidRPr="00E4650E">
        <w:rPr>
          <w:rFonts w:ascii="Consolas" w:hAnsi="Consolas" w:cs="Consolas"/>
          <w:b/>
          <w:color w:val="FF0000"/>
          <w:kern w:val="0"/>
          <w:szCs w:val="20"/>
          <w:highlight w:val="yellow"/>
        </w:rPr>
        <w:t>1.0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,</w:t>
      </w:r>
      <w:r w:rsidRPr="00E4650E">
        <w:rPr>
          <w:rFonts w:ascii="Consolas" w:hAnsi="Consolas" w:cs="Consolas"/>
          <w:b/>
          <w:color w:val="000000"/>
          <w:kern w:val="0"/>
          <w:szCs w:val="20"/>
          <w:highlight w:val="yellow"/>
        </w:rPr>
        <w:t xml:space="preserve"> </w:t>
      </w:r>
      <w:r w:rsidRPr="00E4650E">
        <w:rPr>
          <w:rFonts w:ascii="Consolas" w:hAnsi="Consolas" w:cs="Consolas"/>
          <w:b/>
          <w:color w:val="FF0000"/>
          <w:kern w:val="0"/>
          <w:szCs w:val="20"/>
          <w:highlight w:val="yellow"/>
        </w:rPr>
        <w:t>1.0</w:t>
      </w:r>
      <w:r w:rsidRPr="00E4650E">
        <w:rPr>
          <w:rFonts w:ascii="Consolas" w:hAnsi="Consolas" w:cs="Consolas"/>
          <w:b/>
          <w:color w:val="000080"/>
          <w:kern w:val="0"/>
          <w:szCs w:val="20"/>
          <w:highlight w:val="yellow"/>
        </w:rPr>
        <w:t>))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Define objective(=cost=loss)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cost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square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Alternative .... Define train object with some optimizer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feed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with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WW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4650E" w:rsidRDefault="00E4650E" w:rsidP="00E4650E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# W = [0 1 1]        </w:t>
      </w:r>
    </w:p>
    <w:p w:rsidR="00E4650E" w:rsidRDefault="00E4650E" w:rsidP="00E4650E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4650E" w:rsidRDefault="00E4650E" w:rsidP="00E4650E">
      <w:pPr>
        <w:rPr>
          <w:highlight w:val="white"/>
        </w:rPr>
      </w:pPr>
      <w:r>
        <w:rPr>
          <w:rFonts w:hint="eastAsia"/>
          <w:highlight w:val="white"/>
        </w:rPr>
        <w:t>Tra</w:t>
      </w:r>
      <w:r>
        <w:rPr>
          <w:highlight w:val="white"/>
        </w:rPr>
        <w:t>ing set</w:t>
      </w:r>
      <w:r>
        <w:rPr>
          <w:rFonts w:hint="eastAsia"/>
          <w:highlight w:val="white"/>
        </w:rPr>
        <w:t>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경우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일반적으로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외부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파일로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정의된다</w:t>
      </w:r>
      <w:r>
        <w:rPr>
          <w:rFonts w:hint="eastAsia"/>
          <w:highlight w:val="white"/>
        </w:rPr>
        <w:t xml:space="preserve">. </w:t>
      </w:r>
      <w:r>
        <w:rPr>
          <w:rFonts w:hint="eastAsia"/>
          <w:highlight w:val="white"/>
        </w:rPr>
        <w:t>만약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_Ref474484180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13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데이터가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train</w:t>
      </w:r>
      <w:r w:rsidR="00E71D08">
        <w:rPr>
          <w:highlight w:val="white"/>
        </w:rPr>
        <w:t>1</w:t>
      </w:r>
      <w:r>
        <w:rPr>
          <w:highlight w:val="white"/>
        </w:rPr>
        <w:t>.txt</w:t>
      </w:r>
      <w:r>
        <w:rPr>
          <w:rFonts w:hint="eastAsia"/>
          <w:highlight w:val="white"/>
        </w:rPr>
        <w:t>라는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파일에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정의되어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있다고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가정하기로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E4650E" w:rsidRDefault="00E4650E" w:rsidP="00E4650E">
      <w:pPr>
        <w:rPr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x0 x1  x2  y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</w:t>
      </w:r>
    </w:p>
    <w:p w:rsidR="005A3189" w:rsidRDefault="00E71D08" w:rsidP="00E71D08">
      <w:pPr>
        <w:rPr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5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5</w:t>
      </w:r>
    </w:p>
    <w:p w:rsidR="00E71D08" w:rsidRDefault="00E71D08" w:rsidP="000C7909">
      <w:pPr>
        <w:rPr>
          <w:highlight w:val="white"/>
        </w:rPr>
      </w:pPr>
    </w:p>
    <w:p w:rsidR="00E4650E" w:rsidRDefault="00E71D08" w:rsidP="000C7909">
      <w:pPr>
        <w:rPr>
          <w:highlight w:val="white"/>
        </w:rPr>
      </w:pPr>
      <w:r>
        <w:rPr>
          <w:rFonts w:hint="eastAsia"/>
          <w:highlight w:val="white"/>
        </w:rPr>
        <w:t>파일을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읽어들이는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것은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NumPy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loadtxt() </w:t>
      </w:r>
      <w:r>
        <w:rPr>
          <w:rFonts w:hint="eastAsia"/>
          <w:highlight w:val="white"/>
        </w:rPr>
        <w:t>함수를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이용하면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함수는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ndarry </w:t>
      </w:r>
      <w:r>
        <w:rPr>
          <w:rFonts w:hint="eastAsia"/>
          <w:highlight w:val="white"/>
        </w:rPr>
        <w:t>형태로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읽어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들이게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실제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코드는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fldChar w:fldCharType="begin"/>
      </w:r>
      <w:r>
        <w:rPr>
          <w:highlight w:val="white"/>
        </w:rPr>
        <w:instrText xml:space="preserve"> </w:instrText>
      </w:r>
      <w:r>
        <w:rPr>
          <w:rFonts w:hint="eastAsia"/>
          <w:highlight w:val="white"/>
        </w:rPr>
        <w:instrText>REF _Ref474486325 \h</w:instrText>
      </w:r>
      <w:r>
        <w:rPr>
          <w:highlight w:val="white"/>
        </w:rPr>
        <w:instrText xml:space="preserve"> </w:instrText>
      </w:r>
      <w:r>
        <w:rPr>
          <w:highlight w:val="white"/>
        </w:rPr>
      </w:r>
      <w:r>
        <w:rPr>
          <w:highlight w:val="white"/>
        </w:rPr>
        <w:fldChar w:fldCharType="separate"/>
      </w:r>
      <w:r w:rsidR="003579E3">
        <w:rPr>
          <w:rFonts w:hint="eastAsia"/>
          <w:color w:val="0070C0"/>
        </w:rPr>
        <w:t>C</w:t>
      </w:r>
      <w:r w:rsidR="003579E3">
        <w:rPr>
          <w:color w:val="0070C0"/>
        </w:rPr>
        <w:t>ode</w:t>
      </w:r>
      <w:r w:rsidR="003579E3" w:rsidRPr="006B1183">
        <w:rPr>
          <w:color w:val="0070C0"/>
        </w:rPr>
        <w:t xml:space="preserve">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14</w:t>
      </w:r>
      <w:r>
        <w:rPr>
          <w:highlight w:val="white"/>
        </w:rPr>
        <w:fldChar w:fldCharType="end"/>
      </w:r>
      <w:r>
        <w:rPr>
          <w:rFonts w:hint="eastAsia"/>
          <w:highlight w:val="white"/>
        </w:rPr>
        <w:t>과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같아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  <w:r>
        <w:rPr>
          <w:rFonts w:hint="eastAsia"/>
          <w:highlight w:val="white"/>
        </w:rPr>
        <w:t>주의할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점은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yData</w:t>
      </w:r>
      <w:r>
        <w:rPr>
          <w:rFonts w:hint="eastAsia"/>
          <w:highlight w:val="white"/>
        </w:rPr>
        <w:t>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구할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때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reshape()</w:t>
      </w:r>
      <w:r>
        <w:rPr>
          <w:rFonts w:hint="eastAsia"/>
          <w:highlight w:val="white"/>
        </w:rPr>
        <w:t>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통해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강제로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(5,1) </w:t>
      </w:r>
      <w:r>
        <w:rPr>
          <w:rFonts w:hint="eastAsia"/>
          <w:highlight w:val="white"/>
        </w:rPr>
        <w:t>형태로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변환해야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한다는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점이다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E71D08" w:rsidRDefault="00E71D08" w:rsidP="000C7909">
      <w:pPr>
        <w:rPr>
          <w:highlight w:val="white"/>
        </w:rPr>
      </w:pPr>
    </w:p>
    <w:p w:rsidR="00E71D08" w:rsidRPr="00977ED8" w:rsidRDefault="00E71D08" w:rsidP="00E71D08">
      <w:pPr>
        <w:pBdr>
          <w:bottom w:val="single" w:sz="8" w:space="1" w:color="0070C0"/>
        </w:pBdr>
      </w:pPr>
      <w:bookmarkStart w:id="11" w:name="_Ref474486325"/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14</w:t>
      </w:r>
      <w:r>
        <w:rPr>
          <w:color w:val="0070C0"/>
        </w:rPr>
        <w:fldChar w:fldCharType="end"/>
      </w:r>
      <w:bookmarkEnd w:id="11"/>
      <w:r>
        <w:rPr>
          <w:color w:val="0070C0"/>
        </w:rPr>
        <w:t xml:space="preserve"> </w:t>
      </w:r>
      <w:r>
        <w:t>7-LinearRegressio</w:t>
      </w:r>
      <w:r>
        <w:rPr>
          <w:rFonts w:hint="eastAsia"/>
        </w:rPr>
        <w:t>n</w:t>
      </w:r>
      <w:r>
        <w:t>File.py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-*- coding: utf-8 -*-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E71D08" w:rsidRP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71D08">
        <w:rPr>
          <w:rFonts w:ascii="Consolas" w:hAnsi="Consolas" w:cs="Consolas"/>
          <w:color w:val="0000FF"/>
          <w:kern w:val="0"/>
          <w:szCs w:val="20"/>
          <w:highlight w:val="yellow"/>
        </w:rPr>
        <w:t>import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numpy </w:t>
      </w:r>
      <w:r w:rsidRPr="00E71D08">
        <w:rPr>
          <w:rFonts w:ascii="Consolas" w:hAnsi="Consolas" w:cs="Consolas"/>
          <w:color w:val="0000FF"/>
          <w:kern w:val="0"/>
          <w:szCs w:val="20"/>
          <w:highlight w:val="yellow"/>
        </w:rPr>
        <w:t>as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np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P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data 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=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np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.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>loadtxt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(</w:t>
      </w:r>
      <w:r w:rsidRPr="00E71D08">
        <w:rPr>
          <w:rFonts w:ascii="Consolas" w:hAnsi="Consolas" w:cs="Consolas"/>
          <w:color w:val="808080"/>
          <w:kern w:val="0"/>
          <w:szCs w:val="20"/>
          <w:highlight w:val="yellow"/>
        </w:rPr>
        <w:t>'train1.txt'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)</w:t>
      </w:r>
    </w:p>
    <w:p w:rsidR="00E71D08" w:rsidRP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</w:p>
    <w:p w:rsidR="00E71D08" w:rsidRP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xData 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=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data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[:,</w:t>
      </w:r>
      <w:r w:rsidRPr="00E71D08">
        <w:rPr>
          <w:rFonts w:ascii="Consolas" w:hAnsi="Consolas" w:cs="Consolas"/>
          <w:color w:val="FF0000"/>
          <w:kern w:val="0"/>
          <w:szCs w:val="20"/>
          <w:highlight w:val="yellow"/>
        </w:rPr>
        <w:t>0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:</w:t>
      </w:r>
      <w:r w:rsidRPr="00E71D08">
        <w:rPr>
          <w:rFonts w:ascii="Consolas" w:hAnsi="Consolas" w:cs="Consolas"/>
          <w:color w:val="FF0000"/>
          <w:kern w:val="0"/>
          <w:szCs w:val="20"/>
          <w:highlight w:val="yellow"/>
        </w:rPr>
        <w:t>3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]</w:t>
      </w:r>
    </w:p>
    <w:p w:rsidR="00E71D08" w:rsidRP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yellow"/>
        </w:rPr>
      </w:pP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yData 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=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data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[:,</w:t>
      </w:r>
      <w:r w:rsidRPr="00E71D08">
        <w:rPr>
          <w:rFonts w:ascii="Consolas" w:hAnsi="Consolas" w:cs="Consolas"/>
          <w:color w:val="FF0000"/>
          <w:kern w:val="0"/>
          <w:szCs w:val="20"/>
          <w:highlight w:val="yellow"/>
        </w:rPr>
        <w:t>3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].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>reshape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(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>len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(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>data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),</w:t>
      </w:r>
      <w:r w:rsidRPr="00E71D08">
        <w:rPr>
          <w:rFonts w:ascii="Consolas" w:hAnsi="Consolas" w:cs="Consolas"/>
          <w:color w:val="FF0000"/>
          <w:kern w:val="0"/>
          <w:szCs w:val="20"/>
          <w:highlight w:val="yellow"/>
        </w:rPr>
        <w:t>1</w:t>
      </w:r>
      <w:r w:rsidRPr="00E71D08">
        <w:rPr>
          <w:rFonts w:ascii="Consolas" w:hAnsi="Consolas" w:cs="Consolas"/>
          <w:color w:val="000080"/>
          <w:kern w:val="0"/>
          <w:szCs w:val="20"/>
          <w:highlight w:val="yellow"/>
        </w:rPr>
        <w:t>)</w:t>
      </w:r>
      <w:r w:rsidRPr="00E71D08">
        <w:rPr>
          <w:rFonts w:ascii="Consolas" w:hAnsi="Consolas" w:cs="Consolas"/>
          <w:color w:val="000000"/>
          <w:kern w:val="0"/>
          <w:szCs w:val="20"/>
          <w:highlight w:val="yellow"/>
        </w:rPr>
        <w:t xml:space="preserve">  </w:t>
      </w:r>
      <w:r w:rsidRPr="00E71D08">
        <w:rPr>
          <w:rFonts w:ascii="Consolas" w:hAnsi="Consolas" w:cs="Consolas"/>
          <w:color w:val="008000"/>
          <w:kern w:val="0"/>
          <w:szCs w:val="20"/>
          <w:highlight w:val="yellow"/>
        </w:rPr>
        <w:t># Caution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Variable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random_uniform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Define objective(=cost=loss)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cost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square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lastRenderedPageBreak/>
        <w:t># Alternative .... Define train object with some optimizer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feed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with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E71D08" w:rsidRDefault="00E71D08" w:rsidP="00E71D08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WW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E71D08" w:rsidRDefault="00E71D08" w:rsidP="00E71D08">
      <w:pPr>
        <w:pBdr>
          <w:bottom w:val="single" w:sz="8" w:space="1" w:color="0070C0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# W = [0 1 1]        </w:t>
      </w:r>
    </w:p>
    <w:p w:rsidR="00E4650E" w:rsidRPr="00E71D08" w:rsidRDefault="00E4650E" w:rsidP="000C7909">
      <w:pPr>
        <w:rPr>
          <w:highlight w:val="white"/>
        </w:rPr>
      </w:pPr>
    </w:p>
    <w:p w:rsidR="00547B69" w:rsidRDefault="00547B69" w:rsidP="00BD68E4">
      <w:pPr>
        <w:rPr>
          <w:highlight w:val="white"/>
        </w:rPr>
      </w:pPr>
    </w:p>
    <w:p w:rsidR="00547B69" w:rsidRDefault="00547B69" w:rsidP="00BD68E4">
      <w:pPr>
        <w:rPr>
          <w:highlight w:val="white"/>
        </w:rPr>
      </w:pPr>
    </w:p>
    <w:p w:rsidR="00547B69" w:rsidRDefault="00547B69" w:rsidP="00BD68E4">
      <w:pPr>
        <w:rPr>
          <w:highlight w:val="white"/>
        </w:rPr>
      </w:pPr>
    </w:p>
    <w:p w:rsidR="00BD68E4" w:rsidRPr="00112252" w:rsidRDefault="00BD68E4" w:rsidP="00BD68E4">
      <w:pPr>
        <w:pStyle w:val="2"/>
      </w:pPr>
      <w:r>
        <w:t>Logistic Regression</w:t>
      </w:r>
    </w:p>
    <w:p w:rsidR="005D2091" w:rsidRDefault="00BD68E4" w:rsidP="00413927">
      <w:r>
        <w:rPr>
          <w:rFonts w:hint="eastAsia"/>
        </w:rPr>
        <w:t>Logistic Regression</w:t>
      </w:r>
      <w:r>
        <w:rPr>
          <w:rFonts w:hint="eastAsia"/>
        </w:rPr>
        <w:t>은</w:t>
      </w:r>
      <w:r>
        <w:rPr>
          <w:rFonts w:hint="eastAsia"/>
        </w:rPr>
        <w:t xml:space="preserve"> ML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 xml:space="preserve">classification </w:t>
      </w:r>
      <w:r>
        <w:rPr>
          <w:rFonts w:hint="eastAsia"/>
        </w:rPr>
        <w:t>기법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하나이다</w:t>
      </w:r>
      <w:r>
        <w:rPr>
          <w:rFonts w:hint="eastAsia"/>
        </w:rPr>
        <w:t>.</w:t>
      </w:r>
      <w:r w:rsidR="00922260">
        <w:t xml:space="preserve"> </w:t>
      </w:r>
      <w:r w:rsidR="00413927" w:rsidRPr="000642B1">
        <w:rPr>
          <w:rFonts w:hint="eastAsia"/>
        </w:rPr>
        <w:t>입력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변수가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여러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개인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경우</w:t>
      </w:r>
      <w:r w:rsidR="00413927" w:rsidRPr="000642B1">
        <w:rPr>
          <w:rFonts w:hint="eastAsia"/>
        </w:rPr>
        <w:t xml:space="preserve"> L</w:t>
      </w:r>
      <w:r w:rsidR="00413927" w:rsidRPr="000642B1">
        <w:t xml:space="preserve">inear Regression </w:t>
      </w:r>
      <w:r w:rsidR="00413927" w:rsidRPr="000642B1">
        <w:rPr>
          <w:rFonts w:hint="eastAsia"/>
        </w:rPr>
        <w:t>역시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가능하다</w:t>
      </w:r>
      <w:r w:rsidR="00413927" w:rsidRPr="000642B1">
        <w:rPr>
          <w:rFonts w:hint="eastAsia"/>
        </w:rPr>
        <w:t>.</w:t>
      </w:r>
      <w:r w:rsidR="00413927" w:rsidRPr="000642B1">
        <w:t xml:space="preserve"> ML</w:t>
      </w:r>
      <w:r w:rsidR="00413927" w:rsidRPr="000642B1">
        <w:rPr>
          <w:rFonts w:hint="eastAsia"/>
        </w:rPr>
        <w:t>에서는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입력은</w:t>
      </w:r>
      <w:r w:rsidR="00413927" w:rsidRPr="000642B1">
        <w:rPr>
          <w:rFonts w:hint="eastAsia"/>
        </w:rPr>
        <w:t xml:space="preserve"> </w:t>
      </w:r>
      <w:r w:rsidR="00413927" w:rsidRPr="000642B1">
        <w:t>feature</w:t>
      </w:r>
      <w:r w:rsidR="00413927" w:rsidRPr="000642B1">
        <w:rPr>
          <w:rFonts w:hint="eastAsia"/>
        </w:rPr>
        <w:t>라고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표현한다</w:t>
      </w:r>
      <w:r w:rsidR="00413927" w:rsidRPr="000642B1">
        <w:rPr>
          <w:rFonts w:hint="eastAsia"/>
        </w:rPr>
        <w:t>.</w:t>
      </w:r>
      <w:r w:rsidR="00413927" w:rsidRPr="000642B1">
        <w:t xml:space="preserve"> </w:t>
      </w:r>
      <w:r w:rsidR="00413927" w:rsidRPr="000642B1">
        <w:rPr>
          <w:rFonts w:hint="eastAsia"/>
        </w:rPr>
        <w:t>따라서</w:t>
      </w:r>
      <w:r w:rsidR="00413927" w:rsidRPr="000642B1">
        <w:rPr>
          <w:rFonts w:hint="eastAsia"/>
        </w:rPr>
        <w:t xml:space="preserve"> </w:t>
      </w:r>
      <w:r w:rsidR="00413927" w:rsidRPr="000642B1">
        <w:t>multiple feature</w:t>
      </w:r>
      <w:r w:rsidR="00413927" w:rsidRPr="000642B1">
        <w:rPr>
          <w:rFonts w:hint="eastAsia"/>
        </w:rPr>
        <w:t>를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가질때의</w:t>
      </w:r>
      <w:r w:rsidR="00413927" w:rsidRPr="000642B1">
        <w:rPr>
          <w:rFonts w:hint="eastAsia"/>
        </w:rPr>
        <w:t xml:space="preserve"> L</w:t>
      </w:r>
      <w:r w:rsidR="00413927" w:rsidRPr="000642B1">
        <w:t>inear Regression</w:t>
      </w:r>
      <w:r w:rsidR="00413927" w:rsidRPr="000642B1">
        <w:rPr>
          <w:rFonts w:hint="eastAsia"/>
        </w:rPr>
        <w:t>이다</w:t>
      </w:r>
      <w:r w:rsidR="00413927" w:rsidRPr="000642B1">
        <w:rPr>
          <w:rFonts w:hint="eastAsia"/>
        </w:rPr>
        <w:t>.</w:t>
      </w:r>
      <w:r w:rsidR="00413927" w:rsidRPr="000642B1">
        <w:t xml:space="preserve"> </w:t>
      </w:r>
      <w:r w:rsidR="00413927" w:rsidRPr="000642B1">
        <w:rPr>
          <w:rFonts w:hint="eastAsia"/>
        </w:rPr>
        <w:t>예를</w:t>
      </w:r>
      <w:r w:rsidR="00413927" w:rsidRPr="000642B1">
        <w:rPr>
          <w:rFonts w:hint="eastAsia"/>
        </w:rPr>
        <w:t xml:space="preserve"> </w:t>
      </w:r>
      <w:r w:rsidR="00413927" w:rsidRPr="000642B1">
        <w:rPr>
          <w:rFonts w:hint="eastAsia"/>
        </w:rPr>
        <w:t>들어</w:t>
      </w:r>
      <w:r w:rsidR="00413927" w:rsidRPr="000642B1">
        <w:rPr>
          <w:rFonts w:hint="eastAsia"/>
        </w:rPr>
        <w:t xml:space="preserve"> </w:t>
      </w:r>
      <w:r w:rsidR="005D2091">
        <w:rPr>
          <w:rFonts w:hint="eastAsia"/>
        </w:rPr>
        <w:t>학습에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투자한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시간</w:t>
      </w:r>
      <w:r w:rsidR="005D2091">
        <w:rPr>
          <w:rFonts w:hint="eastAsia"/>
        </w:rPr>
        <w:t>(</w:t>
      </w:r>
      <w:r w:rsidR="005D2091">
        <w:t>x1)</w:t>
      </w:r>
      <w:r w:rsidR="005D2091">
        <w:rPr>
          <w:rFonts w:hint="eastAsia"/>
        </w:rPr>
        <w:t>과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수업에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참석한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회수</w:t>
      </w:r>
      <w:r w:rsidR="005D2091">
        <w:rPr>
          <w:rFonts w:hint="eastAsia"/>
        </w:rPr>
        <w:t>(</w:t>
      </w:r>
      <w:r w:rsidR="005D2091">
        <w:t>x2)</w:t>
      </w:r>
      <w:r w:rsidR="005D2091">
        <w:rPr>
          <w:rFonts w:hint="eastAsia"/>
        </w:rPr>
        <w:t>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있을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때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시험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점수</w:t>
      </w:r>
      <w:r w:rsidR="005D2091">
        <w:rPr>
          <w:rFonts w:hint="eastAsia"/>
        </w:rPr>
        <w:t>(y)</w:t>
      </w:r>
      <w:r w:rsidR="005D2091">
        <w:rPr>
          <w:rFonts w:hint="eastAsia"/>
        </w:rPr>
        <w:t>라는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데이터가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있을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수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있다</w:t>
      </w:r>
      <w:r w:rsidR="005D2091">
        <w:rPr>
          <w:rFonts w:hint="eastAsia"/>
        </w:rPr>
        <w:t>.</w:t>
      </w:r>
      <w:r w:rsidR="005D2091">
        <w:t xml:space="preserve"> </w:t>
      </w:r>
      <w:r w:rsidR="005D2091">
        <w:rPr>
          <w:rFonts w:hint="eastAsia"/>
        </w:rPr>
        <w:t>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경우</w:t>
      </w:r>
      <w:r w:rsidR="005D2091">
        <w:rPr>
          <w:rFonts w:hint="eastAsia"/>
        </w:rPr>
        <w:t xml:space="preserve"> (</w:t>
      </w:r>
      <w:r w:rsidR="005D2091">
        <w:t>x1,x2)</w:t>
      </w:r>
      <w:r w:rsidR="005D2091">
        <w:rPr>
          <w:rFonts w:hint="eastAsia"/>
        </w:rPr>
        <w:t>에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대해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시험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점수를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회귀</w:t>
      </w:r>
      <w:r w:rsidR="005D2091">
        <w:rPr>
          <w:rFonts w:hint="eastAsia"/>
        </w:rPr>
        <w:t>(</w:t>
      </w:r>
      <w:r w:rsidR="005D2091">
        <w:t>regression)</w:t>
      </w:r>
      <w:r w:rsidR="005D2091">
        <w:rPr>
          <w:rFonts w:hint="eastAsia"/>
        </w:rPr>
        <w:t>을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통해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예측할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수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있다</w:t>
      </w:r>
      <w:r w:rsidR="005D2091">
        <w:rPr>
          <w:rFonts w:hint="eastAsia"/>
        </w:rPr>
        <w:t>.</w:t>
      </w:r>
      <w:r w:rsidR="005D2091">
        <w:t xml:space="preserve"> </w:t>
      </w:r>
      <w:r w:rsidR="005D2091">
        <w:rPr>
          <w:rFonts w:hint="eastAsia"/>
        </w:rPr>
        <w:t>만약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시험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결과가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성공</w:t>
      </w:r>
      <w:r w:rsidR="005D2091">
        <w:t>/</w:t>
      </w:r>
      <w:r w:rsidR="005D2091">
        <w:rPr>
          <w:rFonts w:hint="eastAsia"/>
        </w:rPr>
        <w:t>실패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로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주어지거나</w:t>
      </w:r>
      <w:r w:rsidR="005D2091">
        <w:rPr>
          <w:rFonts w:hint="eastAsia"/>
        </w:rPr>
        <w:t xml:space="preserve"> </w:t>
      </w:r>
      <w:r w:rsidR="005D2091">
        <w:t>A,B,C,D,E</w:t>
      </w:r>
      <w:r w:rsidR="005D2091">
        <w:rPr>
          <w:rFonts w:hint="eastAsia"/>
        </w:rPr>
        <w:t>오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같은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등급으로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주어진다면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문제는</w:t>
      </w:r>
      <w:r w:rsidR="005D2091">
        <w:rPr>
          <w:rFonts w:hint="eastAsia"/>
        </w:rPr>
        <w:t xml:space="preserve"> </w:t>
      </w:r>
      <w:r w:rsidR="005D2091">
        <w:t xml:space="preserve">classification </w:t>
      </w:r>
      <w:r w:rsidR="005D2091">
        <w:rPr>
          <w:rFonts w:hint="eastAsia"/>
        </w:rPr>
        <w:t>문제가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되며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이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경우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적용가능한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기법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준</w:t>
      </w:r>
      <w:r w:rsidR="005D2091">
        <w:rPr>
          <w:rFonts w:hint="eastAsia"/>
        </w:rPr>
        <w:t xml:space="preserve"> </w:t>
      </w:r>
      <w:r w:rsidR="005D2091">
        <w:rPr>
          <w:rFonts w:hint="eastAsia"/>
        </w:rPr>
        <w:t>하나가</w:t>
      </w:r>
      <w:r w:rsidR="005D2091">
        <w:rPr>
          <w:rFonts w:hint="eastAsia"/>
        </w:rPr>
        <w:t xml:space="preserve"> </w:t>
      </w:r>
      <w:r w:rsidR="005D2091">
        <w:t>logistic regression</w:t>
      </w:r>
      <w:r w:rsidR="005D2091">
        <w:rPr>
          <w:rFonts w:hint="eastAsia"/>
        </w:rPr>
        <w:t>이다</w:t>
      </w:r>
      <w:r w:rsidR="005D2091">
        <w:rPr>
          <w:rFonts w:hint="eastAsia"/>
        </w:rPr>
        <w:t>.</w:t>
      </w:r>
      <w:r w:rsidR="005D2091">
        <w:t xml:space="preserve"> </w:t>
      </w:r>
    </w:p>
    <w:p w:rsidR="005D2091" w:rsidRDefault="005D2091" w:rsidP="00413927"/>
    <w:p w:rsidR="005D2091" w:rsidRDefault="005D2091" w:rsidP="00413927">
      <w:r>
        <w:rPr>
          <w:noProof/>
        </w:rPr>
        <w:drawing>
          <wp:inline distT="0" distB="0" distL="0" distR="0" wp14:anchorId="182382E2">
            <wp:extent cx="5624623" cy="16816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445" cy="1692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531B" w:rsidRDefault="006D531B" w:rsidP="006D531B">
      <w:pPr>
        <w:jc w:val="center"/>
      </w:pPr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2</w:t>
      </w:r>
      <w:r>
        <w:rPr>
          <w:color w:val="0070C0"/>
        </w:rPr>
        <w:fldChar w:fldCharType="end"/>
      </w:r>
      <w:r w:rsidRPr="00A41BED">
        <w:t xml:space="preserve"> </w:t>
      </w:r>
      <w:r>
        <w:t>Gradient Descent Optimizer</w:t>
      </w:r>
    </w:p>
    <w:p w:rsidR="006D531B" w:rsidRDefault="006D531B" w:rsidP="00413927"/>
    <w:p w:rsidR="005D2091" w:rsidRDefault="005D2091" w:rsidP="00413927"/>
    <w:p w:rsidR="005D2091" w:rsidRDefault="00EF63E6" w:rsidP="00316C33">
      <w:pPr>
        <w:pStyle w:val="3"/>
      </w:pPr>
      <w:r>
        <w:t xml:space="preserve">Binary </w:t>
      </w:r>
      <w:r w:rsidR="005D2091">
        <w:rPr>
          <w:rFonts w:hint="eastAsia"/>
        </w:rPr>
        <w:t xml:space="preserve">Logistic Regression </w:t>
      </w:r>
    </w:p>
    <w:p w:rsidR="00C92CC3" w:rsidRDefault="005D2091" w:rsidP="00BD0E09">
      <w:r>
        <w:rPr>
          <w:rFonts w:hint="eastAsia"/>
        </w:rPr>
        <w:t>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제한되는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 w:rsidR="00922260">
        <w:rPr>
          <w:rFonts w:hint="eastAsia"/>
        </w:rPr>
        <w:t xml:space="preserve"> Logistic Regression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966B26">
        <w:t>Logistic Regression</w:t>
      </w:r>
      <w:r w:rsidR="00966B26">
        <w:rPr>
          <w:rFonts w:hint="eastAsia"/>
        </w:rPr>
        <w:t>은</w:t>
      </w:r>
      <w:r w:rsidR="00966B26">
        <w:rPr>
          <w:rFonts w:hint="eastAsia"/>
        </w:rPr>
        <w:t xml:space="preserve"> Y</w:t>
      </w:r>
      <w:r w:rsidR="00966B26">
        <w:rPr>
          <w:rFonts w:hint="eastAsia"/>
        </w:rPr>
        <w:t>가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연속</w:t>
      </w:r>
      <w:r w:rsidR="00966B26">
        <w:rPr>
          <w:rFonts w:hint="eastAsia"/>
        </w:rPr>
        <w:t>(</w:t>
      </w:r>
      <w:r w:rsidR="00966B26">
        <w:t>continuous)</w:t>
      </w:r>
      <w:r w:rsidR="00966B26">
        <w:rPr>
          <w:rFonts w:hint="eastAsia"/>
        </w:rPr>
        <w:t>일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때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사용하는</w:t>
      </w:r>
      <w:r w:rsidR="00966B26">
        <w:rPr>
          <w:rFonts w:hint="eastAsia"/>
        </w:rPr>
        <w:t xml:space="preserve"> </w:t>
      </w:r>
      <w:r w:rsidR="00966B26">
        <w:t>Linear Re</w:t>
      </w:r>
      <w:r w:rsidR="00966B26">
        <w:rPr>
          <w:rFonts w:hint="eastAsia"/>
        </w:rPr>
        <w:t>gression</w:t>
      </w:r>
      <w:r w:rsidR="00966B26">
        <w:rPr>
          <w:rFonts w:hint="eastAsia"/>
        </w:rPr>
        <w:t>에서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모델</w:t>
      </w:r>
      <w:r w:rsidR="00966B26">
        <w:rPr>
          <w:rFonts w:hint="eastAsia"/>
        </w:rPr>
        <w:t>(</w:t>
      </w:r>
      <w:r w:rsidR="00966B26">
        <w:t>model, hypothesis)</w:t>
      </w:r>
      <w:r w:rsidR="00966B26">
        <w:rPr>
          <w:rFonts w:hint="eastAsia"/>
        </w:rPr>
        <w:t>과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비용함수</w:t>
      </w:r>
      <w:r w:rsidR="00966B26">
        <w:rPr>
          <w:rFonts w:hint="eastAsia"/>
        </w:rPr>
        <w:t>(</w:t>
      </w:r>
      <w:r w:rsidR="00966B26">
        <w:t>cost function)</w:t>
      </w:r>
      <w:r w:rsidR="00966B26">
        <w:rPr>
          <w:rFonts w:hint="eastAsia"/>
        </w:rPr>
        <w:t>을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적절하게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변경하면</w:t>
      </w:r>
      <w:r w:rsidR="00966B26">
        <w:rPr>
          <w:rFonts w:hint="eastAsia"/>
        </w:rPr>
        <w:t xml:space="preserve"> </w:t>
      </w:r>
      <w:r w:rsidR="00966B26">
        <w:rPr>
          <w:rFonts w:hint="eastAsia"/>
        </w:rPr>
        <w:t>된다</w:t>
      </w:r>
      <w:r w:rsidR="00966B26">
        <w:rPr>
          <w:rFonts w:hint="eastAsia"/>
        </w:rPr>
        <w:t>.</w:t>
      </w:r>
      <w:r w:rsidR="00BD0E09" w:rsidRPr="00BD0E09">
        <w:rPr>
          <w:rFonts w:hint="eastAsia"/>
        </w:rPr>
        <w:t xml:space="preserve"> </w:t>
      </w:r>
    </w:p>
    <w:p w:rsidR="00C92CC3" w:rsidRDefault="00C92CC3" w:rsidP="00986828">
      <w:pPr>
        <w:ind w:firstLineChars="100" w:firstLine="20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_Ref474916272 \h</w:instrText>
      </w:r>
      <w:r>
        <w:instrText xml:space="preserve"> </w:instrText>
      </w:r>
      <w:r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3</w:t>
      </w:r>
      <w:r>
        <w:fldChar w:fldCharType="end"/>
      </w:r>
      <w:r w:rsidR="00227BDF">
        <w:t>(a)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변수가</w:t>
      </w:r>
      <w:r>
        <w:rPr>
          <w:rFonts w:hint="eastAsia"/>
        </w:rPr>
        <w:t xml:space="preserve"> </w:t>
      </w:r>
      <w:r w:rsidR="00BD0E09">
        <w:t>1</w:t>
      </w:r>
      <w:r w:rsidR="00BD0E09">
        <w:rPr>
          <w:rFonts w:hint="eastAsia"/>
        </w:rPr>
        <w:t>개인</w:t>
      </w:r>
      <w:r w:rsidR="00BD0E09"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가정하기로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227BDF">
        <w:fldChar w:fldCharType="begin"/>
      </w:r>
      <w:r w:rsidR="00227BDF">
        <w:instrText xml:space="preserve"> </w:instrText>
      </w:r>
      <w:r w:rsidR="00227BDF">
        <w:rPr>
          <w:rFonts w:hint="eastAsia"/>
        </w:rPr>
        <w:instrText>REF _Ref474916272 \h</w:instrText>
      </w:r>
      <w:r w:rsidR="00227BDF">
        <w:instrText xml:space="preserve"> </w:instrText>
      </w:r>
      <w:r w:rsidR="00227BDF"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3</w:t>
      </w:r>
      <w:r w:rsidR="00227BDF">
        <w:fldChar w:fldCharType="end"/>
      </w:r>
      <w:r w:rsidR="00227BDF">
        <w:t>(b)</w:t>
      </w:r>
      <w:r w:rsidR="00227BDF">
        <w:rPr>
          <w:rFonts w:hint="eastAsia"/>
        </w:rPr>
        <w:t>는</w:t>
      </w:r>
      <w:r w:rsidR="00227BDF">
        <w:rPr>
          <w:rFonts w:hint="eastAsia"/>
        </w:rPr>
        <w:t xml:space="preserve"> linear regression</w:t>
      </w:r>
      <w:r w:rsidR="00227BDF">
        <w:rPr>
          <w:rFonts w:hint="eastAsia"/>
        </w:rPr>
        <w:t>을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적용한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것이다</w:t>
      </w:r>
      <w:r w:rsidR="00227BDF">
        <w:rPr>
          <w:rFonts w:hint="eastAsia"/>
        </w:rPr>
        <w:t>.</w:t>
      </w:r>
      <w:r w:rsidR="00227BDF">
        <w:t xml:space="preserve"> </w:t>
      </w:r>
      <w:r w:rsidR="00227BDF">
        <w:rPr>
          <w:rFonts w:hint="eastAsia"/>
        </w:rPr>
        <w:t>찾아낸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모델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함수에서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성공과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실패를</w:t>
      </w:r>
      <w:r w:rsidR="00227BDF">
        <w:rPr>
          <w:rFonts w:hint="eastAsia"/>
        </w:rPr>
        <w:t xml:space="preserve"> </w:t>
      </w:r>
      <w:r w:rsidR="00227BDF">
        <w:t>0.5</w:t>
      </w:r>
      <w:r w:rsidR="00227BDF">
        <w:rPr>
          <w:rFonts w:hint="eastAsia"/>
        </w:rPr>
        <w:t>를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기준으로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한다면</w:t>
      </w:r>
      <w:r w:rsidR="00227BDF">
        <w:rPr>
          <w:rFonts w:hint="eastAsia"/>
        </w:rPr>
        <w:t xml:space="preserve"> </w:t>
      </w:r>
      <w:r w:rsidR="00227BDF">
        <w:t>5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근처</w:t>
      </w:r>
      <w:r w:rsidR="00227BDF">
        <w:rPr>
          <w:rFonts w:hint="eastAsia"/>
        </w:rPr>
        <w:lastRenderedPageBreak/>
        <w:t>의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데이터에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대해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잘못된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추정이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됨을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알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수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있다</w:t>
      </w:r>
      <w:r w:rsidR="00227BDF">
        <w:rPr>
          <w:rFonts w:hint="eastAsia"/>
        </w:rPr>
        <w:t>.</w:t>
      </w:r>
      <w:r w:rsidR="00227BDF">
        <w:t xml:space="preserve"> </w:t>
      </w:r>
      <w:r w:rsidR="00227BDF">
        <w:rPr>
          <w:rFonts w:hint="eastAsia"/>
        </w:rPr>
        <w:t>이러한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이유로</w:t>
      </w:r>
      <w:r w:rsidR="00227BDF">
        <w:rPr>
          <w:rFonts w:hint="eastAsia"/>
        </w:rPr>
        <w:t xml:space="preserve"> </w:t>
      </w:r>
      <w:r w:rsidR="00227BDF">
        <w:fldChar w:fldCharType="begin"/>
      </w:r>
      <w:r w:rsidR="00227BDF">
        <w:instrText xml:space="preserve"> </w:instrText>
      </w:r>
      <w:r w:rsidR="00227BDF">
        <w:rPr>
          <w:rFonts w:hint="eastAsia"/>
        </w:rPr>
        <w:instrText>REF _Ref474916272 \h</w:instrText>
      </w:r>
      <w:r w:rsidR="00227BDF">
        <w:instrText xml:space="preserve"> </w:instrText>
      </w:r>
      <w:r w:rsidR="00227BDF"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3</w:t>
      </w:r>
      <w:r w:rsidR="00227BDF">
        <w:fldChar w:fldCharType="end"/>
      </w:r>
      <w:r w:rsidR="00227BDF">
        <w:t>(</w:t>
      </w:r>
      <w:r w:rsidR="00227BDF">
        <w:rPr>
          <w:rFonts w:hint="eastAsia"/>
        </w:rPr>
        <w:t>c</w:t>
      </w:r>
      <w:r w:rsidR="00227BDF">
        <w:t>)</w:t>
      </w:r>
      <w:r w:rsidR="00227BDF">
        <w:rPr>
          <w:rFonts w:hint="eastAsia"/>
        </w:rPr>
        <w:t>와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같이</w:t>
      </w:r>
      <w:r w:rsidR="00227BDF">
        <w:rPr>
          <w:rFonts w:hint="eastAsia"/>
        </w:rPr>
        <w:t xml:space="preserve"> </w:t>
      </w:r>
      <w:r w:rsidR="00227BDF">
        <w:t>0</w:t>
      </w:r>
      <w:r w:rsidR="00227BDF">
        <w:rPr>
          <w:rFonts w:hint="eastAsia"/>
        </w:rPr>
        <w:t>과</w:t>
      </w:r>
      <w:r w:rsidR="00227BDF">
        <w:rPr>
          <w:rFonts w:hint="eastAsia"/>
        </w:rPr>
        <w:t xml:space="preserve"> </w:t>
      </w:r>
      <w:r w:rsidR="00227BDF">
        <w:t>1</w:t>
      </w:r>
      <w:r w:rsidR="00227BDF">
        <w:rPr>
          <w:rFonts w:hint="eastAsia"/>
        </w:rPr>
        <w:t>사이에서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정의되는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새로운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지수함수를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정의하게</w:t>
      </w:r>
      <w:r w:rsidR="00227BDF">
        <w:rPr>
          <w:rFonts w:hint="eastAsia"/>
        </w:rPr>
        <w:t xml:space="preserve"> </w:t>
      </w:r>
      <w:r w:rsidR="00227BDF">
        <w:rPr>
          <w:rFonts w:hint="eastAsia"/>
        </w:rPr>
        <w:t>된다</w:t>
      </w:r>
      <w:r w:rsidR="00227BDF">
        <w:rPr>
          <w:rFonts w:hint="eastAsia"/>
        </w:rPr>
        <w:t>.</w:t>
      </w:r>
      <w:r w:rsidR="00227BDF">
        <w:t xml:space="preserve"> </w:t>
      </w:r>
    </w:p>
    <w:p w:rsidR="00227BDF" w:rsidRPr="00C9605F" w:rsidRDefault="00227BDF" w:rsidP="00227BDF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227BDF" w:rsidTr="00D56666">
        <w:tc>
          <w:tcPr>
            <w:tcW w:w="846" w:type="dxa"/>
          </w:tcPr>
          <w:p w:rsidR="00227BDF" w:rsidRDefault="00227BDF" w:rsidP="00D56666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227BDF" w:rsidRPr="00E73F61" w:rsidRDefault="00DF6E4C" w:rsidP="00E71291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99" w:type="dxa"/>
            <w:vAlign w:val="center"/>
          </w:tcPr>
          <w:p w:rsidR="00227BDF" w:rsidRDefault="00227BDF" w:rsidP="00D56666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9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227BDF" w:rsidRDefault="00227BDF" w:rsidP="00227BDF"/>
    <w:p w:rsidR="00227BDF" w:rsidRDefault="00227BDF" w:rsidP="00227BDF"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표기하기도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:rsidR="00227BDF" w:rsidRDefault="00227BDF" w:rsidP="00BD0E09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227BDF" w:rsidTr="00D56666">
        <w:tc>
          <w:tcPr>
            <w:tcW w:w="846" w:type="dxa"/>
          </w:tcPr>
          <w:p w:rsidR="00227BDF" w:rsidRDefault="00227BDF" w:rsidP="00D56666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227BDF" w:rsidRPr="00227BDF" w:rsidRDefault="00DF6E4C" w:rsidP="00E71291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where</m:t>
                </m:r>
                <m:r>
                  <w:rPr>
                    <w:rFonts w:ascii="Cambria Math" w:hAnsi="Cambria Math"/>
                  </w:rPr>
                  <m:t xml:space="preserve"> 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-z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99" w:type="dxa"/>
            <w:vAlign w:val="center"/>
          </w:tcPr>
          <w:p w:rsidR="00227BDF" w:rsidRDefault="00227BDF" w:rsidP="00D56666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10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227BDF" w:rsidRDefault="00227BDF" w:rsidP="00227BDF"/>
    <w:p w:rsidR="00B32D5F" w:rsidRDefault="00227BDF" w:rsidP="00BD0E09">
      <w:r>
        <w:rPr>
          <w:rFonts w:hint="eastAsia"/>
        </w:rPr>
        <w:t>위에서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g(z)</m:t>
        </m:r>
      </m:oMath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Sigmoid </w:t>
      </w:r>
      <w:r>
        <w:rPr>
          <w:rFonts w:hint="eastAsia"/>
        </w:rPr>
        <w:t xml:space="preserve">function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Logistic Function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B32D5F">
        <w:t xml:space="preserve"> Logistic regression</w:t>
      </w:r>
      <w:r w:rsidR="00B32D5F">
        <w:rPr>
          <w:rFonts w:hint="eastAsia"/>
        </w:rPr>
        <w:t>에서는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항상</w:t>
      </w:r>
      <w:r w:rsidR="00B32D5F">
        <w:rPr>
          <w:rFonts w:hint="eastAsia"/>
        </w:rPr>
        <w:t xml:space="preserve"> </w:t>
      </w:r>
      <w:r w:rsidR="00B32D5F">
        <w:t xml:space="preserve">label </w:t>
      </w:r>
      <w:r w:rsidR="00B32D5F">
        <w:rPr>
          <w:rFonts w:hint="eastAsia"/>
        </w:rPr>
        <w:t>값이</w:t>
      </w:r>
      <w:r w:rsidR="00B32D5F">
        <w:rPr>
          <w:rFonts w:hint="eastAsia"/>
        </w:rPr>
        <w:t xml:space="preserve"> </w:t>
      </w:r>
      <w:r w:rsidR="00B32D5F">
        <w:t xml:space="preserve">0 </w:t>
      </w:r>
      <w:r w:rsidR="00B32D5F">
        <w:rPr>
          <w:rFonts w:hint="eastAsia"/>
        </w:rPr>
        <w:t>또는</w:t>
      </w:r>
      <w:r w:rsidR="00B32D5F">
        <w:rPr>
          <w:rFonts w:hint="eastAsia"/>
        </w:rPr>
        <w:t xml:space="preserve"> </w:t>
      </w:r>
      <w:r w:rsidR="00B32D5F">
        <w:t>1</w:t>
      </w:r>
      <w:r w:rsidR="00B32D5F">
        <w:rPr>
          <w:rFonts w:hint="eastAsia"/>
        </w:rPr>
        <w:t>이다</w:t>
      </w:r>
      <w:r w:rsidR="00B32D5F">
        <w:rPr>
          <w:rFonts w:hint="eastAsia"/>
        </w:rPr>
        <w:t>(</w:t>
      </w:r>
      <m:oMath>
        <m:r>
          <w:rPr>
            <w:rFonts w:ascii="Cambria Math" w:hAnsi="Cambria Math"/>
          </w:rPr>
          <m:t>y∈{0,1}</m:t>
        </m:r>
      </m:oMath>
      <w:r w:rsidR="00B32D5F">
        <w:t xml:space="preserve">). </w:t>
      </w:r>
      <w:r w:rsidR="00B32D5F">
        <w:rPr>
          <w:rFonts w:hint="eastAsia"/>
        </w:rPr>
        <w:t>이때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모델함수</w:t>
      </w:r>
      <w:r w:rsidR="00B32D5F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2D5F">
        <w:rPr>
          <w:rFonts w:hint="eastAsia"/>
        </w:rPr>
        <w:t>는</w:t>
      </w:r>
      <w:r w:rsidR="00B32D5F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y=</m:t>
        </m:r>
        <m:r>
          <w:rPr>
            <w:rFonts w:ascii="Cambria Math" w:hAnsi="Cambria Math"/>
          </w:rPr>
          <m:t>1</m:t>
        </m:r>
      </m:oMath>
      <w:r w:rsidR="00B32D5F">
        <w:rPr>
          <w:rFonts w:hint="eastAsia"/>
        </w:rPr>
        <w:t>일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확률을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의미한다</w:t>
      </w:r>
      <w:r w:rsidR="00B32D5F">
        <w:rPr>
          <w:rFonts w:hint="eastAsia"/>
        </w:rPr>
        <w:t>.</w:t>
      </w:r>
      <w:r w:rsidR="00B32D5F">
        <w:t xml:space="preserve"> </w:t>
      </w:r>
      <w:r w:rsidR="00B32D5F">
        <w:rPr>
          <w:rFonts w:hint="eastAsia"/>
        </w:rPr>
        <w:t>수식으로는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다음과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같다</w:t>
      </w:r>
      <w:r w:rsidR="00B32D5F">
        <w:rPr>
          <w:rFonts w:hint="eastAsia"/>
        </w:rPr>
        <w:t>.</w:t>
      </w:r>
      <w:r w:rsidR="00B32D5F">
        <w:t xml:space="preserve"> </w:t>
      </w:r>
    </w:p>
    <w:p w:rsidR="00B32D5F" w:rsidRPr="00C9605F" w:rsidRDefault="00B32D5F" w:rsidP="00B32D5F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B32D5F" w:rsidTr="00B0014E">
        <w:tc>
          <w:tcPr>
            <w:tcW w:w="846" w:type="dxa"/>
          </w:tcPr>
          <w:p w:rsidR="00B32D5F" w:rsidRDefault="00B32D5F" w:rsidP="00B0014E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B32D5F" w:rsidRPr="00E73F61" w:rsidRDefault="00DF6E4C" w:rsidP="00B32D5F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y=1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x;w</m:t>
                    </m:r>
                  </m:e>
                </m:d>
                <m:r>
                  <w:rPr>
                    <w:rFonts w:ascii="Cambria Math" w:hAnsi="Cambria Math"/>
                  </w:rPr>
                  <m:t>=1-P(y=0|x;w)</m:t>
                </m:r>
              </m:oMath>
            </m:oMathPara>
          </w:p>
        </w:tc>
        <w:tc>
          <w:tcPr>
            <w:tcW w:w="799" w:type="dxa"/>
            <w:vAlign w:val="center"/>
          </w:tcPr>
          <w:p w:rsidR="00B32D5F" w:rsidRDefault="00B32D5F" w:rsidP="00B0014E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11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B32D5F" w:rsidRDefault="00B32D5F" w:rsidP="00BD0E09"/>
    <w:p w:rsidR="00227BDF" w:rsidRDefault="00227BDF" w:rsidP="00BD0E09">
      <w:r>
        <w:t xml:space="preserve"> </w:t>
      </w:r>
      <w:r w:rsidR="00986828">
        <w:fldChar w:fldCharType="begin"/>
      </w:r>
      <w:r w:rsidR="00986828">
        <w:instrText xml:space="preserve"> REF _Ref474917295 \h </w:instrText>
      </w:r>
      <w:r w:rsidR="00986828"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4</w:t>
      </w:r>
      <w:r w:rsidR="00986828">
        <w:fldChar w:fldCharType="end"/>
      </w:r>
      <w:r w:rsidR="00986828">
        <w:rPr>
          <w:rFonts w:hint="eastAsia"/>
        </w:rPr>
        <w:t>는</w:t>
      </w:r>
      <w:r w:rsidR="00986828">
        <w:rPr>
          <w:rFonts w:hint="eastAsia"/>
        </w:rPr>
        <w:t xml:space="preserve"> logistic regression</w:t>
      </w:r>
      <w:r w:rsidR="00986828">
        <w:rPr>
          <w:rFonts w:hint="eastAsia"/>
        </w:rPr>
        <w:t>을</w:t>
      </w:r>
      <w:r w:rsidR="00986828">
        <w:rPr>
          <w:rFonts w:hint="eastAsia"/>
        </w:rPr>
        <w:t xml:space="preserve"> </w:t>
      </w:r>
      <w:r w:rsidR="00986828">
        <w:rPr>
          <w:rFonts w:hint="eastAsia"/>
        </w:rPr>
        <w:t>그래프</w:t>
      </w:r>
      <w:r w:rsidR="00986828">
        <w:rPr>
          <w:rFonts w:hint="eastAsia"/>
        </w:rPr>
        <w:t xml:space="preserve"> </w:t>
      </w:r>
      <w:r w:rsidR="00986828">
        <w:rPr>
          <w:rFonts w:hint="eastAsia"/>
        </w:rPr>
        <w:t>표현방식으로</w:t>
      </w:r>
      <w:r w:rsidR="00986828">
        <w:rPr>
          <w:rFonts w:hint="eastAsia"/>
        </w:rPr>
        <w:t xml:space="preserve"> </w:t>
      </w:r>
      <w:r w:rsidR="00986828">
        <w:rPr>
          <w:rFonts w:hint="eastAsia"/>
        </w:rPr>
        <w:t>나타낸</w:t>
      </w:r>
      <w:r w:rsidR="00986828">
        <w:rPr>
          <w:rFonts w:hint="eastAsia"/>
        </w:rPr>
        <w:t xml:space="preserve"> </w:t>
      </w:r>
      <w:r w:rsidR="00986828">
        <w:rPr>
          <w:rFonts w:hint="eastAsia"/>
        </w:rPr>
        <w:t>것이다</w:t>
      </w:r>
      <w:r w:rsidR="00986828">
        <w:rPr>
          <w:rFonts w:hint="eastAsia"/>
        </w:rPr>
        <w:t xml:space="preserve"> </w:t>
      </w:r>
    </w:p>
    <w:p w:rsidR="00227BDF" w:rsidRPr="003244CC" w:rsidRDefault="00227BDF" w:rsidP="00227BDF">
      <w:pPr>
        <w:rPr>
          <w:i/>
        </w:rPr>
      </w:pPr>
    </w:p>
    <w:p w:rsidR="00BD0E09" w:rsidRDefault="00BD0E09" w:rsidP="00BD0E09"/>
    <w:p w:rsidR="00EF63E6" w:rsidRDefault="00EF63E6" w:rsidP="00BD0E09"/>
    <w:p w:rsidR="00EF63E6" w:rsidRDefault="00EF63E6" w:rsidP="00BD0E09">
      <w:r>
        <w:rPr>
          <w:noProof/>
        </w:rPr>
        <w:drawing>
          <wp:inline distT="0" distB="0" distL="0" distR="0" wp14:anchorId="59A3FF27">
            <wp:extent cx="5728232" cy="1960373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422" cy="1965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531B" w:rsidRDefault="006D531B" w:rsidP="006D531B">
      <w:pPr>
        <w:jc w:val="center"/>
      </w:pPr>
      <w:bookmarkStart w:id="12" w:name="_Ref474916272"/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3</w:t>
      </w:r>
      <w:r>
        <w:rPr>
          <w:color w:val="0070C0"/>
        </w:rPr>
        <w:fldChar w:fldCharType="end"/>
      </w:r>
      <w:bookmarkEnd w:id="12"/>
      <w:r w:rsidRPr="00A41BED">
        <w:t xml:space="preserve"> </w:t>
      </w:r>
      <w:r>
        <w:t>Binary classisfication</w:t>
      </w:r>
      <w:r w:rsidR="00C92CC3">
        <w:t xml:space="preserve">; (a) dataset (b) </w:t>
      </w:r>
      <w:r>
        <w:t>linear regression</w:t>
      </w:r>
      <w:r w:rsidR="00C92CC3">
        <w:t>, and (c) logistic regression</w:t>
      </w:r>
    </w:p>
    <w:p w:rsidR="006D531B" w:rsidRDefault="006D531B" w:rsidP="00BD0E09"/>
    <w:p w:rsidR="006D531B" w:rsidRPr="006D531B" w:rsidRDefault="006D531B" w:rsidP="006D531B">
      <w:pPr>
        <w:jc w:val="center"/>
      </w:pPr>
    </w:p>
    <w:p w:rsidR="00BD0E09" w:rsidRDefault="00EF63E6" w:rsidP="00986828">
      <w:pPr>
        <w:jc w:val="center"/>
      </w:pPr>
      <w:r>
        <w:rPr>
          <w:noProof/>
        </w:rPr>
        <w:drawing>
          <wp:inline distT="0" distB="0" distL="0" distR="0" wp14:anchorId="28BB14BA">
            <wp:extent cx="3459052" cy="624092"/>
            <wp:effectExtent l="0" t="0" r="0" b="50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22" cy="625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6828" w:rsidRDefault="00986828" w:rsidP="00986828">
      <w:pPr>
        <w:jc w:val="center"/>
      </w:pPr>
      <w:bookmarkStart w:id="13" w:name="_Ref474917295"/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4</w:t>
      </w:r>
      <w:r>
        <w:rPr>
          <w:color w:val="0070C0"/>
        </w:rPr>
        <w:fldChar w:fldCharType="end"/>
      </w:r>
      <w:bookmarkEnd w:id="13"/>
      <w:r w:rsidRPr="00A41BED">
        <w:t xml:space="preserve"> </w:t>
      </w:r>
      <w:r>
        <w:rPr>
          <w:rFonts w:hint="eastAsia"/>
        </w:rPr>
        <w:t>Graph representation of Logistic regression</w:t>
      </w:r>
    </w:p>
    <w:p w:rsidR="00986828" w:rsidRDefault="00986828" w:rsidP="00986828"/>
    <w:p w:rsidR="00986828" w:rsidRDefault="00986828" w:rsidP="00986828">
      <w:r>
        <w:t>Logistic regression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raining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대상인</w:t>
      </w:r>
      <w:r>
        <w:rPr>
          <w:rFonts w:hint="eastAsia"/>
        </w:rPr>
        <w:t xml:space="preserve"> </w:t>
      </w:r>
      <w:r>
        <w:rPr>
          <w:rFonts w:hint="eastAsia"/>
        </w:rPr>
        <w:t>비용함수를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최적화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알고리즘의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안정성</w:t>
      </w:r>
      <w:r w:rsidR="00D56666">
        <w:rPr>
          <w:rFonts w:hint="eastAsia"/>
        </w:rPr>
        <w:t>(</w:t>
      </w:r>
      <w:r w:rsidR="00D56666">
        <w:rPr>
          <w:rFonts w:hint="eastAsia"/>
        </w:rPr>
        <w:t>예를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들어</w:t>
      </w:r>
      <w:r w:rsidR="00D56666">
        <w:rPr>
          <w:rFonts w:hint="eastAsia"/>
        </w:rPr>
        <w:t xml:space="preserve"> </w:t>
      </w:r>
      <w:r w:rsidR="00D56666">
        <w:t>steepest descent</w:t>
      </w:r>
      <w:r w:rsidR="00D56666">
        <w:rPr>
          <w:rFonts w:hint="eastAsia"/>
        </w:rPr>
        <w:t>에서</w:t>
      </w:r>
      <w:r w:rsidR="00D56666">
        <w:rPr>
          <w:rFonts w:hint="eastAsia"/>
        </w:rPr>
        <w:t xml:space="preserve"> local minima</w:t>
      </w:r>
      <w:r w:rsidR="00D56666">
        <w:rPr>
          <w:rFonts w:hint="eastAsia"/>
        </w:rPr>
        <w:t>에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빠지지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않도록</w:t>
      </w:r>
      <w:r w:rsidR="00D56666">
        <w:rPr>
          <w:rFonts w:hint="eastAsia"/>
        </w:rPr>
        <w:t>)</w:t>
      </w:r>
      <w:r w:rsidR="00D56666">
        <w:rPr>
          <w:rFonts w:hint="eastAsia"/>
        </w:rPr>
        <w:t>을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이유로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다음과</w:t>
      </w:r>
      <w:r w:rsidR="00D56666">
        <w:rPr>
          <w:rFonts w:hint="eastAsia"/>
        </w:rPr>
        <w:t xml:space="preserve"> </w:t>
      </w:r>
      <w:r w:rsidR="00D56666">
        <w:rPr>
          <w:rFonts w:hint="eastAsia"/>
        </w:rPr>
        <w:t>같</w:t>
      </w:r>
      <w:r w:rsidR="00E71291">
        <w:rPr>
          <w:rFonts w:hint="eastAsia"/>
        </w:rPr>
        <w:t>은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대수함수를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사용한다</w:t>
      </w:r>
      <w:r w:rsidR="00E71291">
        <w:rPr>
          <w:rFonts w:hint="eastAsia"/>
        </w:rPr>
        <w:t>.</w:t>
      </w:r>
      <w:r w:rsidR="00E71291">
        <w:t xml:space="preserve"> </w:t>
      </w:r>
    </w:p>
    <w:p w:rsidR="00D56666" w:rsidRPr="00E71291" w:rsidRDefault="00D56666" w:rsidP="00D5666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D56666" w:rsidTr="00D56666">
        <w:tc>
          <w:tcPr>
            <w:tcW w:w="846" w:type="dxa"/>
          </w:tcPr>
          <w:p w:rsidR="00D56666" w:rsidRDefault="00D56666" w:rsidP="00D56666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D56666" w:rsidRPr="00227BDF" w:rsidRDefault="00D56666" w:rsidP="00E71291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where</m:t>
                </m:r>
                <m:r>
                  <w:rPr>
                    <w:rFonts w:ascii="Cambria Math" w:hAnsi="Cambria Math"/>
                  </w:rPr>
                  <m:t xml:space="preserve"> 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if </m:t>
                          </m:r>
                          <m:r>
                            <w:rPr>
                              <w:rFonts w:ascii="Cambria Math" w:hAnsi="Cambria Math"/>
                            </w:rPr>
                            <m:t>y=0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if </m:t>
                          </m:r>
                          <m:r>
                            <w:rPr>
                              <w:rFonts w:ascii="Cambria Math" w:hAnsi="Cambria Math"/>
                            </w:rPr>
                            <m:t>y=1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99" w:type="dxa"/>
            <w:vAlign w:val="center"/>
          </w:tcPr>
          <w:p w:rsidR="00D56666" w:rsidRDefault="00D56666" w:rsidP="00D56666">
            <w:pPr>
              <w:rPr>
                <w:rFonts w:cs="함초롬돋움"/>
              </w:rPr>
            </w:pPr>
            <w:bookmarkStart w:id="14" w:name="_Ref474918178"/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12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  <w:bookmarkEnd w:id="14"/>
          </w:p>
        </w:tc>
      </w:tr>
    </w:tbl>
    <w:p w:rsidR="00D56666" w:rsidRDefault="00D56666" w:rsidP="00D56666"/>
    <w:p w:rsidR="00986828" w:rsidRDefault="00D56666" w:rsidP="00E71291">
      <w:r>
        <w:rPr>
          <w:rFonts w:hint="eastAsia"/>
        </w:rPr>
        <w:t>위에서</w:t>
      </w:r>
      <w:r>
        <w:rPr>
          <w:rFonts w:hint="eastAsia"/>
        </w:rPr>
        <w:t xml:space="preserve"> </w:t>
      </w:r>
      <w:r w:rsidR="00E71291">
        <w:rPr>
          <w:rFonts w:hint="eastAsia"/>
        </w:rPr>
        <w:t xml:space="preserve">c() </w:t>
      </w:r>
      <w:r w:rsidR="00E71291">
        <w:rPr>
          <w:rFonts w:hint="eastAsia"/>
        </w:rPr>
        <w:t>함수는</w:t>
      </w:r>
      <w:r w:rsidR="00E71291">
        <w:rPr>
          <w:rFonts w:hint="eastAsia"/>
        </w:rPr>
        <w:t xml:space="preserve"> </w:t>
      </w:r>
      <w:r w:rsidR="00E71291">
        <w:t>y</w:t>
      </w:r>
      <w:r w:rsidR="00E71291">
        <w:rPr>
          <w:rFonts w:hint="eastAsia"/>
        </w:rPr>
        <w:t>가</w:t>
      </w:r>
      <w:r w:rsidR="00E71291">
        <w:rPr>
          <w:rFonts w:hint="eastAsia"/>
        </w:rPr>
        <w:t xml:space="preserve"> </w:t>
      </w:r>
      <w:r w:rsidR="00E71291">
        <w:t>0</w:t>
      </w:r>
      <w:r w:rsidR="00E71291">
        <w:rPr>
          <w:rFonts w:hint="eastAsia"/>
        </w:rPr>
        <w:t>일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때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모델이</w:t>
      </w:r>
      <w:r w:rsidR="00E71291">
        <w:rPr>
          <w:rFonts w:hint="eastAsia"/>
        </w:rPr>
        <w:t xml:space="preserve"> </w:t>
      </w:r>
      <w:r w:rsidR="00E71291">
        <w:t>0</w:t>
      </w:r>
      <w:r w:rsidR="00E71291">
        <w:rPr>
          <w:rFonts w:hint="eastAsia"/>
        </w:rPr>
        <w:t>을</w:t>
      </w:r>
      <w:r w:rsidR="00E71291">
        <w:t xml:space="preserve"> </w:t>
      </w:r>
      <w:r w:rsidR="00E71291">
        <w:rPr>
          <w:rFonts w:hint="eastAsia"/>
        </w:rPr>
        <w:t>예측하면</w:t>
      </w:r>
      <w:r w:rsidR="00E71291">
        <w:rPr>
          <w:rFonts w:hint="eastAsia"/>
        </w:rPr>
        <w:t xml:space="preserve"> </w:t>
      </w:r>
      <w:r w:rsidR="00E71291">
        <w:t>0</w:t>
      </w:r>
      <w:r w:rsidR="00E71291">
        <w:rPr>
          <w:rFonts w:hint="eastAsia"/>
        </w:rPr>
        <w:t>을</w:t>
      </w:r>
      <w:r w:rsidR="00E71291">
        <w:rPr>
          <w:rFonts w:hint="eastAsia"/>
        </w:rPr>
        <w:t xml:space="preserve"> </w:t>
      </w:r>
      <w:r w:rsidR="00E71291">
        <w:t>1</w:t>
      </w:r>
      <w:r w:rsidR="00E71291">
        <w:rPr>
          <w:rFonts w:hint="eastAsia"/>
        </w:rPr>
        <w:t>을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예측하면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무한대를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선택한다</w:t>
      </w:r>
      <w:r w:rsidR="00E71291">
        <w:rPr>
          <w:rFonts w:hint="eastAsia"/>
        </w:rPr>
        <w:t>.</w:t>
      </w:r>
      <w:r w:rsidR="00E71291">
        <w:t xml:space="preserve"> </w:t>
      </w:r>
      <w:r w:rsidR="00E71291">
        <w:rPr>
          <w:rFonts w:hint="eastAsia"/>
        </w:rPr>
        <w:t>반대로</w:t>
      </w:r>
      <w:r w:rsidR="00E71291">
        <w:t xml:space="preserve"> </w:t>
      </w:r>
      <w:r w:rsidR="00E71291">
        <w:lastRenderedPageBreak/>
        <w:t>y</w:t>
      </w:r>
      <w:r w:rsidR="00E71291">
        <w:rPr>
          <w:rFonts w:hint="eastAsia"/>
        </w:rPr>
        <w:t>가</w:t>
      </w:r>
      <w:r w:rsidR="00E71291">
        <w:rPr>
          <w:rFonts w:hint="eastAsia"/>
        </w:rPr>
        <w:t>1</w:t>
      </w:r>
      <w:r w:rsidR="00E71291">
        <w:rPr>
          <w:rFonts w:hint="eastAsia"/>
        </w:rPr>
        <w:t>이면</w:t>
      </w:r>
      <w:r w:rsidR="00E71291">
        <w:t xml:space="preserve"> 1</w:t>
      </w:r>
      <w:r w:rsidR="00E71291">
        <w:rPr>
          <w:rFonts w:hint="eastAsia"/>
        </w:rPr>
        <w:t>을</w:t>
      </w:r>
      <w:r w:rsidR="00E71291">
        <w:t xml:space="preserve"> </w:t>
      </w:r>
      <w:r w:rsidR="00E71291">
        <w:rPr>
          <w:rFonts w:hint="eastAsia"/>
        </w:rPr>
        <w:t>예측하면</w:t>
      </w:r>
      <w:r w:rsidR="00E71291">
        <w:rPr>
          <w:rFonts w:hint="eastAsia"/>
        </w:rPr>
        <w:t xml:space="preserve"> </w:t>
      </w:r>
      <w:r w:rsidR="00E71291">
        <w:t>0</w:t>
      </w:r>
      <w:r w:rsidR="00E71291">
        <w:rPr>
          <w:rFonts w:hint="eastAsia"/>
        </w:rPr>
        <w:t>을</w:t>
      </w:r>
      <w:r w:rsidR="00E71291">
        <w:t>, 0</w:t>
      </w:r>
      <w:r w:rsidR="00E71291">
        <w:rPr>
          <w:rFonts w:hint="eastAsia"/>
        </w:rPr>
        <w:t>을</w:t>
      </w:r>
      <w:r w:rsidR="00E71291">
        <w:t xml:space="preserve"> </w:t>
      </w:r>
      <w:r w:rsidR="00E71291">
        <w:rPr>
          <w:rFonts w:hint="eastAsia"/>
        </w:rPr>
        <w:t>예측하면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무한대가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되는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함수이다</w:t>
      </w:r>
      <w:r w:rsidR="00E71291">
        <w:rPr>
          <w:rFonts w:hint="eastAsia"/>
        </w:rPr>
        <w:t>.</w:t>
      </w:r>
      <w:r w:rsidR="00E71291">
        <w:t xml:space="preserve"> </w:t>
      </w:r>
      <w:r w:rsidR="00E71291">
        <w:rPr>
          <w:rFonts w:hint="eastAsia"/>
        </w:rPr>
        <w:t>보다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간결하게</w:t>
      </w:r>
      <w:r w:rsidR="00E71291">
        <w:rPr>
          <w:rFonts w:hint="eastAsia"/>
        </w:rPr>
        <w:t xml:space="preserve"> </w:t>
      </w:r>
      <w:r w:rsidR="00E71291">
        <w:rPr>
          <w:rFonts w:hint="eastAsia"/>
        </w:rPr>
        <w:t>쓰면</w:t>
      </w:r>
      <w:r w:rsidR="00E71291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y=0</m:t>
        </m:r>
      </m:oMath>
      <w:r w:rsidR="006A4968">
        <w:t xml:space="preserve"> </w:t>
      </w:r>
      <w:r w:rsidR="006A4968">
        <w:rPr>
          <w:rFonts w:hint="eastAsia"/>
        </w:rPr>
        <w:t>또는</w:t>
      </w:r>
      <w:r w:rsidR="006A496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y=1</m:t>
        </m:r>
      </m:oMath>
      <w:r w:rsidR="006A4968">
        <w:rPr>
          <w:rFonts w:hint="eastAsia"/>
        </w:rPr>
        <w:t>이므로</w:t>
      </w:r>
      <w:r w:rsidR="006A4968">
        <w:rPr>
          <w:rFonts w:hint="eastAsia"/>
        </w:rPr>
        <w:t xml:space="preserve"> </w:t>
      </w:r>
      <w:r w:rsidR="006A4968">
        <w:rPr>
          <w:rFonts w:hint="eastAsia"/>
        </w:rPr>
        <w:t>다음과</w:t>
      </w:r>
      <w:r w:rsidR="006A4968">
        <w:rPr>
          <w:rFonts w:hint="eastAsia"/>
        </w:rPr>
        <w:t xml:space="preserve"> </w:t>
      </w:r>
      <w:r w:rsidR="006A4968">
        <w:rPr>
          <w:rFonts w:hint="eastAsia"/>
        </w:rPr>
        <w:t>같이</w:t>
      </w:r>
      <w:r w:rsidR="006A4968">
        <w:rPr>
          <w:rFonts w:hint="eastAsia"/>
        </w:rPr>
        <w:t xml:space="preserve"> </w:t>
      </w:r>
      <w:r w:rsidR="006A4968">
        <w:rPr>
          <w:rFonts w:hint="eastAsia"/>
        </w:rPr>
        <w:t>쓸</w:t>
      </w:r>
      <w:r w:rsidR="006A4968">
        <w:rPr>
          <w:rFonts w:hint="eastAsia"/>
        </w:rPr>
        <w:t xml:space="preserve"> </w:t>
      </w:r>
      <w:r w:rsidR="006A4968">
        <w:rPr>
          <w:rFonts w:hint="eastAsia"/>
        </w:rPr>
        <w:t>수</w:t>
      </w:r>
      <w:r w:rsidR="006A4968">
        <w:rPr>
          <w:rFonts w:hint="eastAsia"/>
        </w:rPr>
        <w:t xml:space="preserve"> </w:t>
      </w:r>
      <w:r w:rsidR="006A4968">
        <w:rPr>
          <w:rFonts w:hint="eastAsia"/>
        </w:rPr>
        <w:t>있다</w:t>
      </w:r>
      <w:r w:rsidR="006A4968">
        <w:rPr>
          <w:rFonts w:hint="eastAsia"/>
        </w:rPr>
        <w:t>.</w:t>
      </w:r>
      <w:r w:rsidR="006A4968">
        <w:t xml:space="preserve"> </w:t>
      </w:r>
    </w:p>
    <w:p w:rsidR="006A4968" w:rsidRPr="006A4968" w:rsidRDefault="006A4968" w:rsidP="00E71291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6A4968" w:rsidTr="00B0014E">
        <w:tc>
          <w:tcPr>
            <w:tcW w:w="846" w:type="dxa"/>
          </w:tcPr>
          <w:p w:rsidR="006A4968" w:rsidRDefault="006A4968" w:rsidP="00B0014E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6A4968" w:rsidRPr="00227BDF" w:rsidRDefault="006A4968" w:rsidP="00B0014E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</m:e>
                </m:d>
                <m:r>
                  <w:rPr>
                    <w:rFonts w:ascii="Cambria Math" w:hAnsi="Cambria Math"/>
                  </w:rPr>
                  <m:t>=-y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-(1-y)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799" w:type="dxa"/>
            <w:vAlign w:val="center"/>
          </w:tcPr>
          <w:p w:rsidR="006A4968" w:rsidRDefault="006A4968" w:rsidP="00B0014E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13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6A4968" w:rsidRDefault="006A4968" w:rsidP="006A4968"/>
    <w:p w:rsidR="00D56666" w:rsidRDefault="00D56666" w:rsidP="00986828">
      <w:r>
        <w:rPr>
          <w:rFonts w:hint="eastAsia"/>
        </w:rPr>
        <w:t>결과적으로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_Ref474918178 \h</w:instrText>
      </w:r>
      <w:r>
        <w:instrText xml:space="preserve"> </w:instrText>
      </w:r>
      <w:r>
        <w:fldChar w:fldCharType="separate"/>
      </w:r>
      <w:r w:rsidR="003579E3" w:rsidRPr="0097318C">
        <w:rPr>
          <w:rFonts w:hint="eastAsia"/>
          <w:color w:val="0070C0"/>
        </w:rPr>
        <w:t>(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12</w:t>
      </w:r>
      <w:r w:rsidR="003579E3" w:rsidRPr="0097318C">
        <w:rPr>
          <w:color w:val="0070C0"/>
        </w:rPr>
        <w:t>)</w:t>
      </w:r>
      <w:r>
        <w:fldChar w:fldCharType="end"/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_Ref474918194 \h </w:instrText>
      </w:r>
      <w:r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비용함수를</w:t>
      </w:r>
      <w:r>
        <w:rPr>
          <w:rFonts w:hint="eastAsia"/>
        </w:rPr>
        <w:t xml:space="preserve"> </w:t>
      </w:r>
      <w:r>
        <w:rPr>
          <w:rFonts w:hint="eastAsia"/>
        </w:rPr>
        <w:t>계산하게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:rsidR="00986828" w:rsidRPr="00986828" w:rsidRDefault="00986828" w:rsidP="00986828"/>
    <w:p w:rsidR="00966B26" w:rsidRDefault="006D531B" w:rsidP="005D2091">
      <w:r>
        <w:rPr>
          <w:noProof/>
        </w:rPr>
        <w:drawing>
          <wp:inline distT="0" distB="0" distL="0" distR="0" wp14:anchorId="1C3D599F">
            <wp:extent cx="5695950" cy="221583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98" cy="222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531B" w:rsidRDefault="006D531B" w:rsidP="006D531B">
      <w:pPr>
        <w:jc w:val="center"/>
      </w:pPr>
      <w:bookmarkStart w:id="15" w:name="_Ref474918194"/>
      <w:bookmarkStart w:id="16" w:name="_Ref474918190"/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5</w:t>
      </w:r>
      <w:r>
        <w:rPr>
          <w:color w:val="0070C0"/>
        </w:rPr>
        <w:fldChar w:fldCharType="end"/>
      </w:r>
      <w:bookmarkEnd w:id="15"/>
      <w:r w:rsidRPr="00A41BED">
        <w:t xml:space="preserve"> </w:t>
      </w:r>
      <w:r>
        <w:t>Binary classisfication by logistic regression</w:t>
      </w:r>
      <w:bookmarkEnd w:id="16"/>
    </w:p>
    <w:p w:rsidR="006D531B" w:rsidRPr="006D531B" w:rsidRDefault="006D531B" w:rsidP="005D2091"/>
    <w:p w:rsidR="006D531B" w:rsidRDefault="006D531B" w:rsidP="005D2091"/>
    <w:p w:rsidR="006D531B" w:rsidRPr="00D56666" w:rsidRDefault="00D56666" w:rsidP="005D2091">
      <w:r>
        <w:rPr>
          <w:rFonts w:hint="eastAsia"/>
        </w:rPr>
        <w:t>행렬표현식으로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t xml:space="preserve">. </w:t>
      </w:r>
    </w:p>
    <w:p w:rsidR="00EF63E6" w:rsidRDefault="00EF63E6" w:rsidP="00EF63E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EF63E6" w:rsidTr="00B0014E">
        <w:tc>
          <w:tcPr>
            <w:tcW w:w="846" w:type="dxa"/>
          </w:tcPr>
          <w:p w:rsidR="00EF63E6" w:rsidRDefault="00EF63E6" w:rsidP="00B0014E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EF63E6" w:rsidRPr="00E73F61" w:rsidRDefault="00EF63E6" w:rsidP="00EF63E6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Xw=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bSup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bSup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, h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,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799" w:type="dxa"/>
            <w:vAlign w:val="center"/>
          </w:tcPr>
          <w:p w:rsidR="00EF63E6" w:rsidRDefault="00EF63E6" w:rsidP="00B0014E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14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EF63E6" w:rsidRDefault="00EF63E6" w:rsidP="00EF63E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EF63E6" w:rsidTr="00B0014E">
        <w:tc>
          <w:tcPr>
            <w:tcW w:w="846" w:type="dxa"/>
          </w:tcPr>
          <w:p w:rsidR="00EF63E6" w:rsidRDefault="00EF63E6" w:rsidP="00B0014E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EF63E6" w:rsidRPr="00E73F61" w:rsidRDefault="00EF63E6" w:rsidP="00EF63E6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[-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(i)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]</m:t>
                    </m:r>
                  </m:e>
                </m:nary>
              </m:oMath>
            </m:oMathPara>
          </w:p>
        </w:tc>
        <w:tc>
          <w:tcPr>
            <w:tcW w:w="799" w:type="dxa"/>
            <w:vAlign w:val="center"/>
          </w:tcPr>
          <w:p w:rsidR="00EF63E6" w:rsidRDefault="00EF63E6" w:rsidP="00B0014E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15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B56F5F" w:rsidRDefault="00B56F5F" w:rsidP="005D2091"/>
    <w:p w:rsidR="00966B26" w:rsidRDefault="00966B26" w:rsidP="00966B26"/>
    <w:p w:rsidR="005D2091" w:rsidRDefault="005D2091" w:rsidP="005D2091"/>
    <w:p w:rsidR="000865A7" w:rsidRPr="00977ED8" w:rsidRDefault="000865A7" w:rsidP="000865A7">
      <w:pPr>
        <w:pBdr>
          <w:bottom w:val="single" w:sz="8" w:space="1" w:color="0070C0"/>
        </w:pBdr>
      </w:pPr>
      <w:r>
        <w:rPr>
          <w:rFonts w:hint="eastAsia"/>
          <w:color w:val="0070C0"/>
        </w:rPr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15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2-</w:t>
      </w:r>
      <w:r>
        <w:rPr>
          <w:rFonts w:hint="eastAsia"/>
        </w:rPr>
        <w:t>LogisticRegression.py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numpy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np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matplotlib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pyplot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plt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data = np.loadtxt('BinaryClassification.txt',dtype='float32')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loadtxt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'PassFail.txt'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'float32'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shape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nv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[:,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[:,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reshape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lastRenderedPageBreak/>
        <w:t xml:space="preserve">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Variable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random_uniform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nv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z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/(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+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exp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z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f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steps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[]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objs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[]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feed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objs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append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steps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append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#4000 0.329686 [[-7.37101936]</w:t>
      </w:r>
    </w:p>
    <w:p w:rsidR="000865A7" w:rsidRDefault="000865A7" w:rsidP="000865A7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[ 0.52562273]</w:t>
      </w:r>
    </w:p>
    <w:p w:rsidR="000865A7" w:rsidRDefault="000865A7" w:rsidP="000865A7">
      <w:pPr>
        <w:pBdr>
          <w:bottom w:val="single" w:sz="4" w:space="1" w:color="auto"/>
        </w:pBd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[ 1.29136634]]</w:t>
      </w:r>
    </w:p>
    <w:p w:rsidR="000865A7" w:rsidRDefault="000865A7" w:rsidP="005D2091"/>
    <w:p w:rsidR="00EF63E6" w:rsidRDefault="00EF63E6" w:rsidP="00EF63E6">
      <w:pPr>
        <w:pStyle w:val="3"/>
      </w:pPr>
      <w:r>
        <w:t xml:space="preserve">Decision Boundary </w:t>
      </w:r>
    </w:p>
    <w:p w:rsidR="00B32D5F" w:rsidRDefault="00B32D5F" w:rsidP="00EF63E6"/>
    <w:p w:rsidR="00EF63E6" w:rsidRDefault="00EF63E6" w:rsidP="00EF63E6">
      <w:r>
        <w:rPr>
          <w:rFonts w:hint="eastAsia"/>
        </w:rPr>
        <w:t>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제한되는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Logistic Regression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>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Logistic Regression</w:t>
      </w:r>
      <w:r>
        <w:rPr>
          <w:rFonts w:hint="eastAsia"/>
        </w:rPr>
        <w:t>은</w:t>
      </w:r>
      <w:r>
        <w:rPr>
          <w:rFonts w:hint="eastAsia"/>
        </w:rPr>
        <w:t xml:space="preserve"> 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연속</w:t>
      </w:r>
      <w:r>
        <w:rPr>
          <w:rFonts w:hint="eastAsia"/>
        </w:rPr>
        <w:t>(</w:t>
      </w:r>
      <w:r>
        <w:t>continuous)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Linear Re</w:t>
      </w:r>
      <w:r>
        <w:rPr>
          <w:rFonts w:hint="eastAsia"/>
        </w:rPr>
        <w:t>gression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>(</w:t>
      </w:r>
      <w:r>
        <w:t>model, hypothesis)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비용함수</w:t>
      </w:r>
      <w:r>
        <w:rPr>
          <w:rFonts w:hint="eastAsia"/>
        </w:rPr>
        <w:t>(</w:t>
      </w:r>
      <w:r>
        <w:t>cost function)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적절하게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Pr="00BD0E09">
        <w:rPr>
          <w:rFonts w:hint="eastAsia"/>
        </w:rPr>
        <w:t xml:space="preserve"> </w:t>
      </w:r>
    </w:p>
    <w:p w:rsidR="00EF63E6" w:rsidRPr="00EF63E6" w:rsidRDefault="00EF63E6" w:rsidP="005D2091"/>
    <w:p w:rsidR="00EF63E6" w:rsidRDefault="00EF63E6" w:rsidP="005D2091"/>
    <w:p w:rsidR="000865A7" w:rsidRDefault="00C00F49" w:rsidP="005D2091">
      <w:r>
        <w:rPr>
          <w:rFonts w:hint="eastAsia"/>
        </w:rPr>
        <w:t>Logistic Regression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feature</w:t>
      </w:r>
      <w:r>
        <w:t>(</w:t>
      </w:r>
      <w:r>
        <w:rPr>
          <w:rFonts w:hint="eastAsia"/>
        </w:rPr>
        <w:t xml:space="preserve">X)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구분한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:rsidR="000865A7" w:rsidRDefault="00C00F49" w:rsidP="00285D30">
      <w:pPr>
        <w:jc w:val="center"/>
      </w:pPr>
      <w:r>
        <w:rPr>
          <w:noProof/>
        </w:rPr>
        <w:drawing>
          <wp:inline distT="0" distB="0" distL="0" distR="0" wp14:anchorId="5FCE1ADE" wp14:editId="409CB9FF">
            <wp:extent cx="3025563" cy="2392070"/>
            <wp:effectExtent l="0" t="0" r="3810" b="825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148" cy="23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5F" w:rsidRDefault="00B32D5F" w:rsidP="00B32D5F">
      <w:pPr>
        <w:jc w:val="center"/>
      </w:pPr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>
        <w:rPr>
          <w:color w:val="0070C0"/>
        </w:rPr>
        <w:fldChar w:fldCharType="end"/>
      </w:r>
      <w:r w:rsidRPr="00A41BED">
        <w:t xml:space="preserve"> </w:t>
      </w:r>
      <w:r>
        <w:t>Descision boundary</w:t>
      </w:r>
    </w:p>
    <w:p w:rsidR="005D2091" w:rsidRDefault="005D2091" w:rsidP="005D2091"/>
    <w:p w:rsidR="005D2091" w:rsidRDefault="005D2091" w:rsidP="00F764D3"/>
    <w:p w:rsidR="00285D30" w:rsidRDefault="00285D30" w:rsidP="00285D30">
      <w:pPr>
        <w:pStyle w:val="3"/>
      </w:pPr>
      <w:r>
        <w:rPr>
          <w:rFonts w:hint="eastAsia"/>
        </w:rPr>
        <w:t>Multinomial Logistic Regression : Softmax</w:t>
      </w:r>
    </w:p>
    <w:p w:rsidR="0076283E" w:rsidRDefault="0076283E" w:rsidP="00285D30">
      <w:r>
        <w:t xml:space="preserve">Multinomial Logistic Regression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t>binary logistic regression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문제의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생각할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B32D5F">
        <w:fldChar w:fldCharType="begin"/>
      </w:r>
      <w:r w:rsidR="00B32D5F">
        <w:instrText xml:space="preserve"> REF _Ref475372832 \h </w:instrText>
      </w:r>
      <w:r w:rsidR="00B32D5F">
        <w:fldChar w:fldCharType="separate"/>
      </w:r>
      <w:r w:rsidR="003579E3" w:rsidRPr="006B1183">
        <w:rPr>
          <w:color w:val="0070C0"/>
        </w:rPr>
        <w:t xml:space="preserve">Figure </w:t>
      </w:r>
      <w:r w:rsidR="003579E3">
        <w:rPr>
          <w:noProof/>
          <w:color w:val="0070C0"/>
        </w:rPr>
        <w:t>6</w:t>
      </w:r>
      <w:r w:rsidR="003579E3" w:rsidRPr="0097318C">
        <w:rPr>
          <w:color w:val="0070C0"/>
        </w:rPr>
        <w:t>.</w:t>
      </w:r>
      <w:r w:rsidR="003579E3">
        <w:rPr>
          <w:noProof/>
          <w:color w:val="0070C0"/>
        </w:rPr>
        <w:t>7</w:t>
      </w:r>
      <w:r w:rsidR="00B32D5F">
        <w:fldChar w:fldCharType="end"/>
      </w:r>
      <w:r w:rsidR="00B32D5F">
        <w:rPr>
          <w:rFonts w:hint="eastAsia"/>
        </w:rPr>
        <w:t>과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같이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세가지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분류로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레이블</w:t>
      </w:r>
      <w:r w:rsidR="00B32D5F">
        <w:rPr>
          <w:rFonts w:hint="eastAsia"/>
        </w:rPr>
        <w:t>(</w:t>
      </w:r>
      <w:r w:rsidR="00B32D5F">
        <w:t>Y</w:t>
      </w:r>
      <w:r w:rsidR="00B32D5F">
        <w:rPr>
          <w:rFonts w:hint="eastAsia"/>
        </w:rPr>
        <w:t>값</w:t>
      </w:r>
      <w:r w:rsidR="00B32D5F">
        <w:rPr>
          <w:rFonts w:hint="eastAsia"/>
        </w:rPr>
        <w:t>)</w:t>
      </w:r>
      <w:r w:rsidR="00B32D5F">
        <w:rPr>
          <w:rFonts w:hint="eastAsia"/>
        </w:rPr>
        <w:t>이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주어지는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경우</w:t>
      </w:r>
      <w:r w:rsidR="00B32D5F">
        <w:rPr>
          <w:rFonts w:hint="eastAsia"/>
        </w:rPr>
        <w:t>,</w:t>
      </w:r>
      <w:r w:rsidR="00B32D5F">
        <w:t xml:space="preserve"> </w:t>
      </w:r>
      <w:r w:rsidR="00B32D5F">
        <w:rPr>
          <w:rFonts w:hint="eastAsia"/>
        </w:rPr>
        <w:t>즉</w:t>
      </w:r>
      <w:r w:rsidR="00B32D5F">
        <w:rPr>
          <w:rFonts w:hint="eastAsia"/>
        </w:rPr>
        <w:t xml:space="preserve"> Y={0,1,2} </w:t>
      </w:r>
      <w:r w:rsidR="00B32D5F">
        <w:rPr>
          <w:rFonts w:hint="eastAsia"/>
        </w:rPr>
        <w:t>인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경우</w:t>
      </w:r>
      <w:r w:rsidR="00B32D5F">
        <w:rPr>
          <w:rFonts w:hint="eastAsia"/>
        </w:rPr>
        <w:t xml:space="preserve"> </w:t>
      </w:r>
      <w:r w:rsidR="00B32D5F">
        <w:t>binary logisitic regression</w:t>
      </w:r>
      <w:r w:rsidR="00B32D5F">
        <w:rPr>
          <w:rFonts w:hint="eastAsia"/>
        </w:rPr>
        <w:t>을</w:t>
      </w:r>
      <w:r w:rsidR="00B32D5F">
        <w:rPr>
          <w:rFonts w:hint="eastAsia"/>
        </w:rPr>
        <w:t xml:space="preserve"> </w:t>
      </w:r>
      <w:r w:rsidR="00B32D5F">
        <w:t>3</w:t>
      </w:r>
      <w:r w:rsidR="00B32D5F">
        <w:rPr>
          <w:rFonts w:hint="eastAsia"/>
        </w:rPr>
        <w:t>번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적용하고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이때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가장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큰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확률로부터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예측이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가능하다</w:t>
      </w:r>
      <w:r w:rsidR="00B32D5F">
        <w:rPr>
          <w:rFonts w:hint="eastAsia"/>
        </w:rPr>
        <w:t>.</w:t>
      </w:r>
      <w:r w:rsidR="00B32D5F">
        <w:t xml:space="preserve"> </w:t>
      </w:r>
    </w:p>
    <w:p w:rsidR="00B32D5F" w:rsidRDefault="00B32D5F" w:rsidP="00285D30"/>
    <w:p w:rsidR="0076283E" w:rsidRDefault="0076283E" w:rsidP="00285D30"/>
    <w:p w:rsidR="0076283E" w:rsidRDefault="00B32D5F" w:rsidP="00B32D5F">
      <w:pPr>
        <w:jc w:val="center"/>
      </w:pPr>
      <w:r>
        <w:rPr>
          <w:noProof/>
        </w:rPr>
        <w:drawing>
          <wp:inline distT="0" distB="0" distL="0" distR="0">
            <wp:extent cx="4184294" cy="2316221"/>
            <wp:effectExtent l="0" t="0" r="6985" b="8255"/>
            <wp:docPr id="57" name="그림 57" descr="https://d3c33hcgiwev3.cloudfront.net/imageAssetProxy.v1/cqmPjanSEeawbAp5ByfpEg_299fcfbd527b6b5a7440825628339c54_Screenshot-2016-11-13-10.52.29.png?expiry=1487721600000&amp;hmac=-GOLcaoNdlM7tGgWkzotKT3XVCapWk395Wsjq6UEm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c33hcgiwev3.cloudfront.net/imageAssetProxy.v1/cqmPjanSEeawbAp5ByfpEg_299fcfbd527b6b5a7440825628339c54_Screenshot-2016-11-13-10.52.29.png?expiry=1487721600000&amp;hmac=-GOLcaoNdlM7tGgWkzotKT3XVCapWk395Wsjq6UEmr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87" cy="23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5F" w:rsidRPr="00B32D5F" w:rsidRDefault="00B32D5F" w:rsidP="00B32D5F">
      <w:pPr>
        <w:jc w:val="center"/>
      </w:pPr>
      <w:bookmarkStart w:id="17" w:name="_Ref475372832"/>
      <w:r w:rsidRPr="006B1183">
        <w:rPr>
          <w:color w:val="0070C0"/>
        </w:rPr>
        <w:t xml:space="preserve">Figure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Figure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7</w:t>
      </w:r>
      <w:r>
        <w:rPr>
          <w:color w:val="0070C0"/>
        </w:rPr>
        <w:fldChar w:fldCharType="end"/>
      </w:r>
      <w:bookmarkEnd w:id="17"/>
      <w:r>
        <w:rPr>
          <w:color w:val="0070C0"/>
        </w:rPr>
        <w:t xml:space="preserve"> </w:t>
      </w:r>
      <w:r>
        <w:t xml:space="preserve">Multinomial Logistic Regression (Softmax) (source : </w:t>
      </w:r>
      <w:r w:rsidRPr="00B32D5F">
        <w:t>https://www.coursera.org/learn/machine-learning/supplement/HuE6M/multiclass-classification-one-vs-all</w:t>
      </w:r>
      <w:r>
        <w:t>)</w:t>
      </w:r>
    </w:p>
    <w:p w:rsidR="0076283E" w:rsidRDefault="0076283E" w:rsidP="00285D30"/>
    <w:p w:rsidR="005D2091" w:rsidRDefault="003B0AD6" w:rsidP="00F764D3"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>feature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개이고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 w:hint="eastAsia"/>
          </w:rPr>
          <m:t>k</m:t>
        </m:r>
      </m:oMath>
      <w:r w:rsidR="00B32D5F">
        <w:rPr>
          <w:rFonts w:hint="eastAsia"/>
        </w:rPr>
        <w:t>개</w:t>
      </w:r>
      <w:r w:rsidR="00C41A28">
        <w:rPr>
          <w:rFonts w:hint="eastAsia"/>
        </w:rPr>
        <w:t>로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분류하는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문제를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생각해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보기로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한다</w:t>
      </w:r>
      <w:r w:rsidR="00B32D5F">
        <w:rPr>
          <w:rFonts w:hint="eastAsia"/>
        </w:rPr>
        <w:t>.</w:t>
      </w:r>
      <w:r w:rsidR="00B32D5F">
        <w:t xml:space="preserve"> </w:t>
      </w:r>
      <w:r w:rsidR="00B32D5F">
        <w:rPr>
          <w:rFonts w:hint="eastAsia"/>
        </w:rPr>
        <w:t>이</w:t>
      </w:r>
      <w:r w:rsidR="00C41A28">
        <w:rPr>
          <w:rFonts w:hint="eastAsia"/>
        </w:rPr>
        <w:t xml:space="preserve"> </w:t>
      </w:r>
      <w:r w:rsidR="00B32D5F">
        <w:rPr>
          <w:rFonts w:hint="eastAsia"/>
        </w:rPr>
        <w:t>경우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레이블은</w:t>
      </w:r>
      <w:r w:rsidR="00B32D5F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y=1,2,…,k</m:t>
        </m:r>
      </m:oMath>
      <w:r w:rsidR="00B32D5F">
        <w:rPr>
          <w:rFonts w:hint="eastAsia"/>
        </w:rPr>
        <w:t>로</w:t>
      </w:r>
      <w:r w:rsidR="00B32D5F">
        <w:rPr>
          <w:rFonts w:hint="eastAsia"/>
        </w:rPr>
        <w:t xml:space="preserve"> </w:t>
      </w:r>
      <w:r w:rsidR="00B32D5F">
        <w:rPr>
          <w:rFonts w:hint="eastAsia"/>
        </w:rPr>
        <w:t>정의된다</w:t>
      </w:r>
      <w:r w:rsidR="00B32D5F">
        <w:rPr>
          <w:rFonts w:hint="eastAsia"/>
        </w:rPr>
        <w:t>.</w:t>
      </w:r>
      <w:r w:rsidR="00C41A28">
        <w:t xml:space="preserve"> </w:t>
      </w:r>
      <w:r w:rsidR="00C41A28">
        <w:rPr>
          <w:rFonts w:hint="eastAsia"/>
        </w:rPr>
        <w:t>따라서</w:t>
      </w:r>
      <w:r w:rsidR="00C41A28">
        <w:rPr>
          <w:rFonts w:hint="eastAsia"/>
        </w:rPr>
        <w:t xml:space="preserve"> </w:t>
      </w:r>
      <w:r w:rsidR="00C41A28">
        <w:rPr>
          <w:rFonts w:hint="eastAsia"/>
        </w:rPr>
        <w:t>모델함수는</w:t>
      </w:r>
      <w:r w:rsidR="00C41A28">
        <w:rPr>
          <w:rFonts w:hint="eastAsia"/>
        </w:rPr>
        <w:t xml:space="preserve"> </w:t>
      </w:r>
      <w:r w:rsidR="00C41A28">
        <w:rPr>
          <w:rFonts w:hint="eastAsia"/>
        </w:rPr>
        <w:t>각각의</w:t>
      </w:r>
      <w:r w:rsidR="00C41A28">
        <w:rPr>
          <w:rFonts w:hint="eastAsia"/>
        </w:rPr>
        <w:t xml:space="preserve"> </w:t>
      </w:r>
      <w:r w:rsidR="00C41A28">
        <w:rPr>
          <w:rFonts w:hint="eastAsia"/>
        </w:rPr>
        <w:t>레이블에</w:t>
      </w:r>
      <w:r w:rsidR="00C41A28">
        <w:rPr>
          <w:rFonts w:hint="eastAsia"/>
        </w:rPr>
        <w:t xml:space="preserve"> </w:t>
      </w:r>
      <w:r w:rsidR="00C41A28">
        <w:rPr>
          <w:rFonts w:hint="eastAsia"/>
        </w:rPr>
        <w:t>대해</w:t>
      </w:r>
      <w:r w:rsidR="00C41A28">
        <w:rPr>
          <w:rFonts w:hint="eastAsia"/>
        </w:rPr>
        <w:t xml:space="preserve"> </w:t>
      </w:r>
      <w:r>
        <w:rPr>
          <w:rFonts w:hint="eastAsia"/>
        </w:rPr>
        <w:t>정의가능하며</w:t>
      </w:r>
      <w:r>
        <w:rPr>
          <w:rFonts w:hint="eastAsia"/>
        </w:rP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가능할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:rsidR="00C41A28" w:rsidRDefault="00C41A28" w:rsidP="00F764D3"/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3"/>
        <w:gridCol w:w="7132"/>
        <w:gridCol w:w="796"/>
      </w:tblGrid>
      <w:tr w:rsidR="003B0AD6" w:rsidTr="003B0AD6">
        <w:tc>
          <w:tcPr>
            <w:tcW w:w="846" w:type="dxa"/>
          </w:tcPr>
          <w:p w:rsidR="003B0AD6" w:rsidRDefault="003B0AD6" w:rsidP="0060764C">
            <w:pPr>
              <w:rPr>
                <w:rFonts w:cs="함초롬돋움"/>
              </w:rPr>
            </w:pPr>
            <w:r>
              <w:rPr>
                <w:rFonts w:cs="함초롬돋움" w:hint="eastAsia"/>
              </w:rPr>
              <w:t>Given:</w:t>
            </w:r>
          </w:p>
        </w:tc>
        <w:tc>
          <w:tcPr>
            <w:tcW w:w="7371" w:type="dxa"/>
          </w:tcPr>
          <w:p w:rsidR="003B0AD6" w:rsidRPr="00E73F61" w:rsidRDefault="003B0AD6" w:rsidP="003B7267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함초롬돋움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함초롬돋움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 w:cs="함초롬돋움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함초롬돋움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함초롬돋움"/>
                  </w:rPr>
                  <m:t xml:space="preserve">,   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1,2,…,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oMath>
            </m:oMathPara>
          </w:p>
        </w:tc>
        <w:tc>
          <w:tcPr>
            <w:tcW w:w="799" w:type="dxa"/>
          </w:tcPr>
          <w:p w:rsidR="003B0AD6" w:rsidRDefault="003B0AD6" w:rsidP="0060764C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3B0AD6" w:rsidTr="003B0AD6">
        <w:tc>
          <w:tcPr>
            <w:tcW w:w="846" w:type="dxa"/>
          </w:tcPr>
          <w:p w:rsidR="003B0AD6" w:rsidRDefault="003B0AD6" w:rsidP="0060764C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3B0AD6" w:rsidRPr="00E73F61" w:rsidRDefault="003B0AD6" w:rsidP="0060764C">
            <w:pPr>
              <w:rPr>
                <w:rFonts w:cs="함초롬돋움"/>
                <w:i/>
              </w:rPr>
            </w:pPr>
          </w:p>
        </w:tc>
        <w:tc>
          <w:tcPr>
            <w:tcW w:w="799" w:type="dxa"/>
          </w:tcPr>
          <w:p w:rsidR="003B0AD6" w:rsidRDefault="003B0AD6" w:rsidP="0060764C">
            <w:pPr>
              <w:rPr>
                <w:rFonts w:cs="함초롬돋움"/>
              </w:rPr>
            </w:pPr>
          </w:p>
        </w:tc>
      </w:tr>
      <w:tr w:rsidR="00C41A28" w:rsidTr="003B0AD6">
        <w:tc>
          <w:tcPr>
            <w:tcW w:w="846" w:type="dxa"/>
          </w:tcPr>
          <w:p w:rsidR="00C41A28" w:rsidRDefault="003B0AD6" w:rsidP="00B0014E">
            <w:pPr>
              <w:rPr>
                <w:rFonts w:cs="함초롬돋움"/>
              </w:rPr>
            </w:pPr>
            <w:r>
              <w:rPr>
                <w:rFonts w:cs="함초롬돋움" w:hint="eastAsia"/>
              </w:rPr>
              <w:t>Model</w:t>
            </w:r>
          </w:p>
        </w:tc>
        <w:tc>
          <w:tcPr>
            <w:tcW w:w="7371" w:type="dxa"/>
            <w:vAlign w:val="center"/>
          </w:tcPr>
          <w:p w:rsidR="00C41A28" w:rsidRPr="000D2925" w:rsidRDefault="00DF6E4C" w:rsidP="003B0AD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(1)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(2)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(k)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</m: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;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(1)</m:t>
                                  </m:r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</m: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;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(2)</m:t>
                                  </m:r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;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(k)</m:t>
                                  </m:r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exp⁡</m:t>
                        </m:r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99" w:type="dxa"/>
            <w:vAlign w:val="center"/>
          </w:tcPr>
          <w:p w:rsidR="00C41A28" w:rsidRDefault="00C41A28" w:rsidP="00B0014E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17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3B0AD6" w:rsidTr="0060764C">
        <w:tc>
          <w:tcPr>
            <w:tcW w:w="846" w:type="dxa"/>
          </w:tcPr>
          <w:p w:rsidR="003B0AD6" w:rsidRDefault="003B0AD6" w:rsidP="0060764C">
            <w:pPr>
              <w:rPr>
                <w:rFonts w:cs="함초롬돋움"/>
              </w:rPr>
            </w:pPr>
            <w:r>
              <w:rPr>
                <w:rFonts w:cs="함초롬돋움"/>
              </w:rPr>
              <w:t>Prediction</w:t>
            </w:r>
          </w:p>
        </w:tc>
        <w:tc>
          <w:tcPr>
            <w:tcW w:w="7371" w:type="dxa"/>
            <w:vAlign w:val="center"/>
          </w:tcPr>
          <w:p w:rsidR="003B0AD6" w:rsidRPr="006D672A" w:rsidRDefault="00DF6E4C" w:rsidP="000D2925">
            <m:oMathPara>
              <m:oMathParaPr>
                <m:jc m:val="center"/>
              </m:oMathParaPr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j=1,…,k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(j)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799" w:type="dxa"/>
            <w:vAlign w:val="center"/>
          </w:tcPr>
          <w:p w:rsidR="003B0AD6" w:rsidRDefault="003B0AD6" w:rsidP="0060764C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18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C41A28" w:rsidRDefault="00C41A28" w:rsidP="00C41A28"/>
    <w:p w:rsidR="00C41A28" w:rsidRDefault="003B7267" w:rsidP="00F764D3">
      <w:r>
        <w:rPr>
          <w:rFonts w:hint="eastAsia"/>
        </w:rPr>
        <w:t>위</w:t>
      </w:r>
      <w:r>
        <w:t xml:space="preserve"> </w:t>
      </w:r>
      <w:r w:rsidR="003B0AD6">
        <w:rPr>
          <w:rFonts w:hint="eastAsia"/>
        </w:rPr>
        <w:t>식에서</w:t>
      </w:r>
      <w:r w:rsidR="003B0AD6">
        <w:rPr>
          <w:rFonts w:hint="eastAsia"/>
        </w:rPr>
        <w:t xml:space="preserve"> </w:t>
      </w:r>
      <w:r w:rsidR="003B0AD6">
        <w:rPr>
          <w:rFonts w:hint="eastAsia"/>
        </w:rPr>
        <w:t>결정해야할</w:t>
      </w:r>
      <w:r w:rsidR="003B0AD6">
        <w:rPr>
          <w:rFonts w:hint="eastAsia"/>
        </w:rPr>
        <w:t xml:space="preserve"> </w:t>
      </w:r>
      <w:r w:rsidR="003B0AD6">
        <w:rPr>
          <w:rFonts w:hint="eastAsia"/>
        </w:rPr>
        <w:t>모델</w:t>
      </w:r>
      <w:r w:rsidR="003B0AD6">
        <w:rPr>
          <w:rFonts w:hint="eastAsia"/>
        </w:rPr>
        <w:t xml:space="preserve"> </w:t>
      </w:r>
      <w:r w:rsidR="003B0AD6">
        <w:rPr>
          <w:rFonts w:hint="eastAsia"/>
        </w:rPr>
        <w:t>파라미터는</w:t>
      </w:r>
      <w:r w:rsidR="003B0AD6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×k</m:t>
        </m:r>
      </m:oMath>
      <w:r w:rsidR="003B0AD6">
        <w:t xml:space="preserve"> </w:t>
      </w:r>
      <w:r w:rsidR="00075EB4">
        <w:rPr>
          <w:rFonts w:hint="eastAsia"/>
        </w:rPr>
        <w:t>개이다</w:t>
      </w:r>
      <w:r w:rsidR="00075EB4">
        <w:rPr>
          <w:rFonts w:hint="eastAsia"/>
        </w:rPr>
        <w:t>.</w:t>
      </w:r>
      <w:r w:rsidR="00075EB4">
        <w:t xml:space="preserve"> </w:t>
      </w:r>
      <w:r w:rsidR="0060764C">
        <w:rPr>
          <w:rFonts w:hint="eastAsia"/>
        </w:rPr>
        <w:t>Traing set</w:t>
      </w:r>
      <w:r w:rsidR="0060764C">
        <w:rPr>
          <w:rFonts w:hint="eastAsia"/>
        </w:rPr>
        <w:t>의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크기가</w:t>
      </w:r>
      <w:r w:rsidR="0060764C">
        <w:rPr>
          <w:rFonts w:hint="eastAsia"/>
        </w:rPr>
        <w:t xml:space="preserve"> </w:t>
      </w:r>
      <w:r w:rsidR="0060764C" w:rsidRPr="0060764C">
        <w:rPr>
          <w:i/>
        </w:rPr>
        <w:t>m</w:t>
      </w:r>
      <w:r w:rsidR="0060764C">
        <w:rPr>
          <w:rFonts w:hint="eastAsia"/>
        </w:rPr>
        <w:t>일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때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비용함수는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다음과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같이</w:t>
      </w:r>
      <w:r w:rsidR="0060764C">
        <w:rPr>
          <w:rFonts w:hint="eastAsia"/>
        </w:rPr>
        <w:t xml:space="preserve"> </w:t>
      </w:r>
      <w:r w:rsidR="0060764C">
        <w:rPr>
          <w:rFonts w:hint="eastAsia"/>
        </w:rPr>
        <w:t>정의된다</w:t>
      </w:r>
      <w:r w:rsidR="0060764C">
        <w:rPr>
          <w:rFonts w:hint="eastAsia"/>
        </w:rPr>
        <w:t>.</w:t>
      </w:r>
      <w:r w:rsidR="0060764C">
        <w:t xml:space="preserve"> </w:t>
      </w:r>
    </w:p>
    <w:p w:rsidR="0060764C" w:rsidRDefault="0060764C" w:rsidP="0060764C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650"/>
        <w:gridCol w:w="799"/>
      </w:tblGrid>
      <w:tr w:rsidR="0060764C" w:rsidTr="000D2925">
        <w:tc>
          <w:tcPr>
            <w:tcW w:w="567" w:type="dxa"/>
          </w:tcPr>
          <w:p w:rsidR="0060764C" w:rsidRDefault="0060764C" w:rsidP="0060764C">
            <w:pPr>
              <w:rPr>
                <w:rFonts w:cs="함초롬돋움"/>
              </w:rPr>
            </w:pPr>
          </w:p>
        </w:tc>
        <w:tc>
          <w:tcPr>
            <w:tcW w:w="7650" w:type="dxa"/>
            <w:vAlign w:val="center"/>
          </w:tcPr>
          <w:p w:rsidR="0060764C" w:rsidRPr="00E73F61" w:rsidRDefault="0060764C" w:rsidP="00075EB4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=j</m:t>
                            </m:r>
                          </m:e>
                        </m:d>
                      </m:e>
                    </m:nary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</m:d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799" w:type="dxa"/>
            <w:vAlign w:val="center"/>
          </w:tcPr>
          <w:p w:rsidR="0060764C" w:rsidRDefault="0060764C" w:rsidP="0060764C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19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60764C" w:rsidRDefault="0060764C" w:rsidP="0060764C"/>
    <w:p w:rsidR="0060764C" w:rsidRDefault="00407AC7" w:rsidP="00F764D3">
      <w:r>
        <w:rPr>
          <w:rFonts w:hint="eastAsia"/>
        </w:rPr>
        <w:t>위에서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*</m:t>
            </m:r>
          </m:e>
        </m:d>
      </m:oMath>
      <w:r>
        <w:rPr>
          <w:rFonts w:hint="eastAsia"/>
        </w:rPr>
        <w:t>은</w:t>
      </w:r>
      <w:r>
        <w:rPr>
          <w:rFonts w:hint="eastAsia"/>
        </w:rPr>
        <w:t xml:space="preserve"> indicator function</w:t>
      </w:r>
      <w:r>
        <w:rPr>
          <w:rFonts w:hint="eastAsia"/>
        </w:rPr>
        <w:t>인데</w:t>
      </w:r>
      <w:r>
        <w:rPr>
          <w:rFonts w:hint="eastAsia"/>
        </w:rPr>
        <w:t xml:space="preserve"> </w:t>
      </w:r>
      <w:r>
        <w:t xml:space="preserve">1{a </w:t>
      </w:r>
      <w:r>
        <w:rPr>
          <w:rFonts w:hint="eastAsia"/>
        </w:rPr>
        <w:t>true statement} = 1</w:t>
      </w:r>
      <w:r>
        <w:rPr>
          <w:rFonts w:hint="eastAsia"/>
        </w:rPr>
        <w:t>이고</w:t>
      </w:r>
      <w:r>
        <w:rPr>
          <w:rFonts w:hint="eastAsia"/>
        </w:rPr>
        <w:t>,</w:t>
      </w:r>
      <w:r>
        <w:t xml:space="preserve"> 1{a false</w:t>
      </w:r>
      <w:r>
        <w:rPr>
          <w:rFonts w:hint="eastAsia"/>
        </w:rPr>
        <w:t xml:space="preserve"> statement} = </w:t>
      </w:r>
      <w:r>
        <w:t>0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1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=k</m:t>
            </m:r>
          </m:e>
        </m:d>
      </m:oMath>
      <w:r>
        <w:rPr>
          <w:rFonts w:hint="eastAsia"/>
        </w:rPr>
        <w:t>은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=k</m:t>
        </m:r>
      </m:oMath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</w:p>
    <w:p w:rsidR="00075EB4" w:rsidRDefault="00075EB4" w:rsidP="008F61C0">
      <w:pPr>
        <w:ind w:firstLineChars="50" w:firstLine="100"/>
      </w:pP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표현식으로</w:t>
      </w:r>
      <w:r>
        <w:rPr>
          <w:rFonts w:hint="eastAsia"/>
        </w:rPr>
        <w:t xml:space="preserve"> </w:t>
      </w:r>
      <w:r>
        <w:rPr>
          <w:rFonts w:hint="eastAsia"/>
        </w:rPr>
        <w:t>표현한다면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:rsidR="008F61C0" w:rsidRPr="008F61C0" w:rsidRDefault="008F61C0" w:rsidP="008F61C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8F61C0" w:rsidTr="008F61C0">
        <w:tc>
          <w:tcPr>
            <w:tcW w:w="846" w:type="dxa"/>
          </w:tcPr>
          <w:p w:rsidR="008F61C0" w:rsidRDefault="008F61C0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8F61C0" w:rsidRPr="00E73F61" w:rsidRDefault="008F61C0" w:rsidP="008F61C0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m×(n+1)</m:t>
                </m:r>
              </m:oMath>
            </m:oMathPara>
          </w:p>
        </w:tc>
        <w:tc>
          <w:tcPr>
            <w:tcW w:w="799" w:type="dxa"/>
            <w:vAlign w:val="center"/>
          </w:tcPr>
          <w:p w:rsidR="008F61C0" w:rsidRDefault="008F61C0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20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8F61C0" w:rsidTr="008F61C0">
        <w:tc>
          <w:tcPr>
            <w:tcW w:w="846" w:type="dxa"/>
          </w:tcPr>
          <w:p w:rsidR="008F61C0" w:rsidRDefault="008F61C0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8F61C0" w:rsidRPr="00E73F61" w:rsidRDefault="008F61C0" w:rsidP="008F61C0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one-hot encoding</m:t>
                    </m:r>
                  </m:e>
                </m:d>
                <m:r>
                  <w:rPr>
                    <w:rFonts w:ascii="Cambria Math" w:hAnsi="Cambria Math"/>
                  </w:rPr>
                  <m:t>(m×k)</m:t>
                </m:r>
              </m:oMath>
            </m:oMathPara>
          </w:p>
        </w:tc>
        <w:tc>
          <w:tcPr>
            <w:tcW w:w="799" w:type="dxa"/>
            <w:vAlign w:val="center"/>
          </w:tcPr>
          <w:p w:rsidR="008F61C0" w:rsidRDefault="008F61C0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21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8F61C0" w:rsidTr="005E16D2">
        <w:tc>
          <w:tcPr>
            <w:tcW w:w="846" w:type="dxa"/>
          </w:tcPr>
          <w:p w:rsidR="008F61C0" w:rsidRDefault="008F61C0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8F61C0" w:rsidRPr="00E73F61" w:rsidRDefault="008F61C0" w:rsidP="008F61C0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⋯</m:t>
                          </m: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(n+1)×k</m:t>
                </m:r>
              </m:oMath>
            </m:oMathPara>
          </w:p>
        </w:tc>
        <w:tc>
          <w:tcPr>
            <w:tcW w:w="799" w:type="dxa"/>
          </w:tcPr>
          <w:p w:rsidR="008F61C0" w:rsidRDefault="008F61C0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22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8F61C0" w:rsidTr="005E16D2">
        <w:tc>
          <w:tcPr>
            <w:tcW w:w="846" w:type="dxa"/>
          </w:tcPr>
          <w:p w:rsidR="008F61C0" w:rsidRDefault="008F61C0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8F61C0" w:rsidRPr="008F61C0" w:rsidRDefault="00DF6E4C" w:rsidP="008F162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Cs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</m:sup>
                    </m:sSup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 →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→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→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(2)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…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(m)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rowsum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Xw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 xml:space="preserve"> (m×k)</m:t>
                </m:r>
              </m:oMath>
            </m:oMathPara>
          </w:p>
        </w:tc>
        <w:tc>
          <w:tcPr>
            <w:tcW w:w="799" w:type="dxa"/>
          </w:tcPr>
          <w:p w:rsidR="008F61C0" w:rsidRDefault="008F61C0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23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5E16D2" w:rsidTr="005E16D2">
        <w:tc>
          <w:tcPr>
            <w:tcW w:w="846" w:type="dxa"/>
          </w:tcPr>
          <w:p w:rsidR="005E16D2" w:rsidRDefault="005E16D2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5E16D2" w:rsidRPr="008F61C0" w:rsidRDefault="005E16D2" w:rsidP="008F162B">
            <m:oMathPara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=-mean(rowSum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elementwise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99" w:type="dxa"/>
          </w:tcPr>
          <w:p w:rsidR="005E16D2" w:rsidRDefault="005E16D2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24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075EB4" w:rsidRDefault="00075EB4" w:rsidP="00F764D3"/>
    <w:p w:rsidR="005E16D2" w:rsidRDefault="005E16D2" w:rsidP="00F764D3"/>
    <w:p w:rsidR="005E16D2" w:rsidRDefault="005E16D2" w:rsidP="00F764D3">
      <w:r>
        <w:rPr>
          <w:rFonts w:hint="eastAsia"/>
        </w:rPr>
        <w:t>위에서</w:t>
      </w:r>
      <w:r>
        <w:t xml:space="preserve"> Y</w:t>
      </w:r>
      <w:r>
        <w:rPr>
          <w:rFonts w:hint="eastAsia"/>
        </w:rPr>
        <w:t>는</w:t>
      </w:r>
      <w:r>
        <w:rPr>
          <w:rFonts w:hint="eastAsia"/>
        </w:rPr>
        <w:t xml:space="preserve"> one-hot-encoding</w:t>
      </w:r>
      <w: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표현한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Y = [0,1,2]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Y = [ [1 0 0 ],[0 1 0], [0 0 1]] 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 </w:t>
      </w:r>
    </w:p>
    <w:p w:rsidR="005E16D2" w:rsidRPr="005E16D2" w:rsidRDefault="005E16D2" w:rsidP="00F764D3"/>
    <w:p w:rsidR="00407AC7" w:rsidRDefault="00407AC7" w:rsidP="003B7267">
      <w:pPr>
        <w:ind w:firstLineChars="100" w:firstLine="200"/>
      </w:pPr>
      <w:r>
        <w:rPr>
          <w:rFonts w:hint="eastAsia"/>
        </w:rPr>
        <w:t>Multinomial logistic regression</w:t>
      </w:r>
      <w:r>
        <w:rPr>
          <w:rFonts w:hint="eastAsia"/>
        </w:rPr>
        <w:t>은</w:t>
      </w:r>
      <w:r>
        <w:rPr>
          <w:rFonts w:hint="eastAsia"/>
        </w:rPr>
        <w:t xml:space="preserve"> binary logistic regression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확장이다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k=2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8F0C4F">
        <w:rPr>
          <w:rFonts w:hint="eastAsia"/>
        </w:rPr>
        <w:t>이고</w:t>
      </w:r>
      <w:r w:rsidR="008F0C4F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e>
        </m:d>
      </m:oMath>
      <w:r w:rsidR="008F0C4F">
        <w:rPr>
          <w:rFonts w:hint="eastAsia"/>
        </w:rPr>
        <w:t>로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분류한다면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다음과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같이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쓸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수</w:t>
      </w:r>
      <w:r w:rsidR="008F0C4F">
        <w:rPr>
          <w:rFonts w:hint="eastAsia"/>
        </w:rPr>
        <w:t xml:space="preserve"> </w:t>
      </w:r>
      <w:r w:rsidR="008F0C4F">
        <w:rPr>
          <w:rFonts w:hint="eastAsia"/>
        </w:rPr>
        <w:t>있다</w:t>
      </w:r>
      <w:r w:rsidR="008F0C4F">
        <w:rPr>
          <w:rFonts w:hint="eastAsia"/>
        </w:rPr>
        <w:t>.</w:t>
      </w:r>
      <w:r w:rsidR="008F0C4F">
        <w:t xml:space="preserve"> </w:t>
      </w:r>
    </w:p>
    <w:p w:rsidR="00407AC7" w:rsidRDefault="00407AC7" w:rsidP="00F764D3"/>
    <w:p w:rsidR="003B7267" w:rsidRDefault="003B7267" w:rsidP="003B7267"/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3B7267" w:rsidTr="003B7267">
        <w:tc>
          <w:tcPr>
            <w:tcW w:w="846" w:type="dxa"/>
          </w:tcPr>
          <w:p w:rsidR="003B7267" w:rsidRDefault="003B7267" w:rsidP="003B7267">
            <w:pPr>
              <w:rPr>
                <w:rFonts w:cs="함초롬돋움"/>
              </w:rPr>
            </w:pPr>
            <w:r>
              <w:rPr>
                <w:rFonts w:cs="함초롬돋움" w:hint="eastAsia"/>
              </w:rPr>
              <w:t>Given:</w:t>
            </w:r>
          </w:p>
        </w:tc>
        <w:tc>
          <w:tcPr>
            <w:tcW w:w="7371" w:type="dxa"/>
          </w:tcPr>
          <w:p w:rsidR="003B7267" w:rsidRPr="00E73F61" w:rsidRDefault="003B7267" w:rsidP="008F0C4F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함초롬돋움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 w:cs="함초롬돋움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 w:cs="함초롬돋움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함초롬돋움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함초롬돋움"/>
                  </w:rPr>
                  <m:t xml:space="preserve">,   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799" w:type="dxa"/>
          </w:tcPr>
          <w:p w:rsidR="003B7267" w:rsidRDefault="003B7267" w:rsidP="003B7267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25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3B7267" w:rsidTr="003B7267">
        <w:tc>
          <w:tcPr>
            <w:tcW w:w="846" w:type="dxa"/>
          </w:tcPr>
          <w:p w:rsidR="003B7267" w:rsidRDefault="003B7267" w:rsidP="003B7267">
            <w:pPr>
              <w:rPr>
                <w:rFonts w:cs="함초롬돋움"/>
              </w:rPr>
            </w:pPr>
          </w:p>
        </w:tc>
        <w:tc>
          <w:tcPr>
            <w:tcW w:w="7371" w:type="dxa"/>
          </w:tcPr>
          <w:p w:rsidR="003B7267" w:rsidRPr="00E73F61" w:rsidRDefault="003B7267" w:rsidP="003B7267">
            <w:pPr>
              <w:rPr>
                <w:rFonts w:cs="함초롬돋움"/>
                <w:i/>
              </w:rPr>
            </w:pPr>
          </w:p>
        </w:tc>
        <w:tc>
          <w:tcPr>
            <w:tcW w:w="799" w:type="dxa"/>
          </w:tcPr>
          <w:p w:rsidR="003B7267" w:rsidRDefault="003B7267" w:rsidP="003B7267">
            <w:pPr>
              <w:rPr>
                <w:rFonts w:cs="함초롬돋움"/>
              </w:rPr>
            </w:pPr>
          </w:p>
        </w:tc>
      </w:tr>
      <w:tr w:rsidR="003B7267" w:rsidTr="003B7267">
        <w:tc>
          <w:tcPr>
            <w:tcW w:w="846" w:type="dxa"/>
          </w:tcPr>
          <w:p w:rsidR="003B7267" w:rsidRDefault="003B7267" w:rsidP="003B7267">
            <w:pPr>
              <w:rPr>
                <w:rFonts w:cs="함초롬돋움"/>
              </w:rPr>
            </w:pPr>
            <w:r>
              <w:rPr>
                <w:rFonts w:cs="함초롬돋움" w:hint="eastAsia"/>
              </w:rPr>
              <w:t>Model:</w:t>
            </w:r>
          </w:p>
        </w:tc>
        <w:tc>
          <w:tcPr>
            <w:tcW w:w="7371" w:type="dxa"/>
          </w:tcPr>
          <w:p w:rsidR="003B7267" w:rsidRPr="00E73F61" w:rsidRDefault="00DF6E4C" w:rsidP="003B7267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b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d>
                                </m:sup>
                              </m:sSup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</m:sup>
                                  </m:s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</m:sup>
                                  </m:s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99" w:type="dxa"/>
          </w:tcPr>
          <w:p w:rsidR="003B7267" w:rsidRDefault="003B7267" w:rsidP="003B7267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  <w:tr w:rsidR="003B7267" w:rsidTr="003B7267">
        <w:tc>
          <w:tcPr>
            <w:tcW w:w="846" w:type="dxa"/>
          </w:tcPr>
          <w:p w:rsidR="003B7267" w:rsidRDefault="003B7267" w:rsidP="003B7267">
            <w:pPr>
              <w:rPr>
                <w:rFonts w:cs="함초롬돋움"/>
              </w:rPr>
            </w:pPr>
            <w:r>
              <w:rPr>
                <w:rFonts w:cs="함초롬돋움" w:hint="eastAsia"/>
              </w:rPr>
              <w:t>Cost:</w:t>
            </w:r>
          </w:p>
        </w:tc>
        <w:tc>
          <w:tcPr>
            <w:tcW w:w="7371" w:type="dxa"/>
          </w:tcPr>
          <w:p w:rsidR="003B7267" w:rsidRPr="00E73F61" w:rsidRDefault="003B7267" w:rsidP="008F0C4F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=0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exp⁡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exp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</m:sup>
                                        </m:s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exp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</m:sup>
                                        </m:s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func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exp⁡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exp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</m:sup>
                                        </m:s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exp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</m:sup>
                                        </m:s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func>
                              </m:den>
                            </m:f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799" w:type="dxa"/>
          </w:tcPr>
          <w:p w:rsidR="003B7267" w:rsidRDefault="003B7267" w:rsidP="003B7267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27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60764C" w:rsidRDefault="0060764C" w:rsidP="00F764D3"/>
    <w:p w:rsidR="008F0C4F" w:rsidRDefault="006D672A" w:rsidP="00F764D3">
      <w:r>
        <w:rPr>
          <w:rFonts w:hint="eastAsia"/>
        </w:rPr>
        <w:t>위에서</w:t>
      </w:r>
      <w:r>
        <w:rPr>
          <w:rFonts w:hint="eastAsia"/>
        </w:rPr>
        <w:t xml:space="preserve"> </w:t>
      </w:r>
      <w:r w:rsidR="008F0C4F">
        <w:rPr>
          <w:rFonts w:hint="eastAsia"/>
        </w:rPr>
        <w:t>모델함수는</w:t>
      </w:r>
      <w:r w:rsidR="008F0C4F">
        <w:rPr>
          <w:rFonts w:hint="eastAsia"/>
        </w:rPr>
        <w:t xml:space="preserve"> </w:t>
      </w:r>
      <w:r>
        <w:t>y=1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확률은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:rsidR="00A178B6" w:rsidRDefault="00A178B6" w:rsidP="00A178B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A178B6" w:rsidTr="008F162B">
        <w:tc>
          <w:tcPr>
            <w:tcW w:w="846" w:type="dxa"/>
          </w:tcPr>
          <w:p w:rsidR="00A178B6" w:rsidRDefault="00A178B6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A178B6" w:rsidRPr="00227BDF" w:rsidRDefault="00DF6E4C" w:rsidP="008F162B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</m:sup>
                    </m:sSup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799" w:type="dxa"/>
            <w:vAlign w:val="center"/>
          </w:tcPr>
          <w:p w:rsidR="00A178B6" w:rsidRDefault="00A178B6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28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A178B6" w:rsidRDefault="00A178B6" w:rsidP="00A178B6"/>
    <w:p w:rsidR="006D672A" w:rsidRDefault="006D672A" w:rsidP="00464798"/>
    <w:p w:rsidR="006D672A" w:rsidRDefault="006D672A" w:rsidP="00464798">
      <w:r>
        <w:rPr>
          <w:rFonts w:hint="eastAsia"/>
        </w:rPr>
        <w:t>만약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m:rPr>
            <m:sty m:val="b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rPr>
          <w:rFonts w:hint="eastAsia"/>
        </w:rPr>
        <w:t>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t xml:space="preserve"> y=1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모델함수를</w:t>
      </w:r>
      <w:r>
        <w:rPr>
          <w:rFonts w:hint="eastAsia"/>
        </w:rPr>
        <w:t xml:space="preserve"> </w:t>
      </w:r>
      <w:r>
        <w:rPr>
          <w:rFonts w:hint="eastAsia"/>
        </w:rPr>
        <w:t>정의하면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모델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및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비용함수는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다음과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같이</w:t>
      </w:r>
      <w:r w:rsidR="00A178B6">
        <w:rPr>
          <w:rFonts w:hint="eastAsia"/>
        </w:rPr>
        <w:t xml:space="preserve"> </w:t>
      </w:r>
      <w:r w:rsidR="00A178B6">
        <w:t>binomial logistic regression</w:t>
      </w:r>
      <w:r w:rsidR="00A178B6">
        <w:rPr>
          <w:rFonts w:hint="eastAsia"/>
        </w:rPr>
        <w:t>과</w:t>
      </w:r>
      <w:r w:rsidR="00A178B6">
        <w:rPr>
          <w:rFonts w:hint="eastAsia"/>
        </w:rPr>
        <w:t xml:space="preserve"> </w:t>
      </w:r>
      <w:r w:rsidR="00A178B6">
        <w:rPr>
          <w:rFonts w:hint="eastAsia"/>
        </w:rPr>
        <w:t>같아진다</w:t>
      </w:r>
      <w:r w:rsidR="00A178B6">
        <w:rPr>
          <w:rFonts w:hint="eastAsia"/>
        </w:rPr>
        <w:t>.</w:t>
      </w:r>
      <w:r w:rsidR="00A178B6">
        <w:t xml:space="preserve"> </w:t>
      </w:r>
    </w:p>
    <w:p w:rsidR="00A178B6" w:rsidRDefault="00A178B6" w:rsidP="00A178B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A178B6" w:rsidTr="008F162B">
        <w:tc>
          <w:tcPr>
            <w:tcW w:w="846" w:type="dxa"/>
          </w:tcPr>
          <w:p w:rsidR="00A178B6" w:rsidRDefault="00A178B6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A178B6" w:rsidRPr="00227BDF" w:rsidRDefault="00DF6E4C" w:rsidP="008F162B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w'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799" w:type="dxa"/>
            <w:vAlign w:val="center"/>
          </w:tcPr>
          <w:p w:rsidR="00A178B6" w:rsidRDefault="00A178B6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29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A178B6" w:rsidRDefault="00A178B6" w:rsidP="00A178B6"/>
    <w:p w:rsidR="00A178B6" w:rsidRDefault="00A178B6" w:rsidP="00A178B6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799"/>
      </w:tblGrid>
      <w:tr w:rsidR="00A178B6" w:rsidTr="008F162B">
        <w:tc>
          <w:tcPr>
            <w:tcW w:w="846" w:type="dxa"/>
          </w:tcPr>
          <w:p w:rsidR="00A178B6" w:rsidRDefault="00A178B6" w:rsidP="008F162B">
            <w:pPr>
              <w:rPr>
                <w:rFonts w:cs="함초롬돋움"/>
              </w:rPr>
            </w:pPr>
          </w:p>
        </w:tc>
        <w:tc>
          <w:tcPr>
            <w:tcW w:w="7371" w:type="dxa"/>
            <w:vAlign w:val="center"/>
          </w:tcPr>
          <w:p w:rsidR="00A178B6" w:rsidRPr="00227BDF" w:rsidRDefault="00A178B6" w:rsidP="008F162B">
            <w:pPr>
              <w:rPr>
                <w:rFonts w:cs="함초롬돋움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w'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(1-y)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+y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w'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799" w:type="dxa"/>
            <w:vAlign w:val="center"/>
          </w:tcPr>
          <w:p w:rsidR="00A178B6" w:rsidRDefault="00A178B6" w:rsidP="008F162B">
            <w:pPr>
              <w:rPr>
                <w:rFonts w:cs="함초롬돋움"/>
              </w:rPr>
            </w:pPr>
            <w:r w:rsidRPr="0097318C">
              <w:rPr>
                <w:rFonts w:hint="eastAsia"/>
                <w:color w:val="0070C0"/>
              </w:rPr>
              <w:t>(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STYLEREF  "</w:instrText>
            </w:r>
            <w:r w:rsidRPr="0097318C">
              <w:rPr>
                <w:rFonts w:hint="eastAsia"/>
                <w:color w:val="0070C0"/>
              </w:rPr>
              <w:instrText>제목</w:instrText>
            </w:r>
            <w:r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1</w:instrText>
            </w:r>
            <w:r w:rsidRPr="0097318C">
              <w:rPr>
                <w:rFonts w:hint="eastAsia"/>
                <w:color w:val="0070C0"/>
              </w:rPr>
              <w:instrText>" \n</w:instrText>
            </w:r>
            <w:r>
              <w:rPr>
                <w:color w:val="0070C0"/>
              </w:rPr>
              <w:instrText>\t</w:instrText>
            </w:r>
            <w:r w:rsidRPr="0097318C">
              <w:rPr>
                <w:rFonts w:hint="eastAsia"/>
                <w:color w:val="0070C0"/>
              </w:rPr>
              <w:instrText xml:space="preserve">  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6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.</w:t>
            </w:r>
            <w:r w:rsidRPr="0097318C">
              <w:rPr>
                <w:color w:val="0070C0"/>
              </w:rPr>
              <w:fldChar w:fldCharType="begin"/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rFonts w:hint="eastAsia"/>
                <w:color w:val="0070C0"/>
              </w:rPr>
              <w:instrText>SEQ Eq</w:instrText>
            </w:r>
            <w:r w:rsidRPr="0097318C">
              <w:rPr>
                <w:color w:val="0070C0"/>
              </w:rPr>
              <w:instrText>uation</w:instrText>
            </w:r>
            <w:r w:rsidRPr="0097318C">
              <w:rPr>
                <w:rFonts w:hint="eastAsia"/>
                <w:color w:val="0070C0"/>
              </w:rPr>
              <w:instrText xml:space="preserve"> </w:instrText>
            </w:r>
            <w:r>
              <w:rPr>
                <w:color w:val="0070C0"/>
              </w:rPr>
              <w:instrText>\</w:instrText>
            </w:r>
            <w:r>
              <w:rPr>
                <w:rFonts w:hint="eastAsia"/>
                <w:color w:val="0070C0"/>
              </w:rPr>
              <w:instrText>s</w:instrText>
            </w:r>
            <w:r>
              <w:rPr>
                <w:color w:val="0070C0"/>
              </w:rPr>
              <w:instrText xml:space="preserve"> 1 </w:instrText>
            </w:r>
            <w:r w:rsidRPr="0097318C">
              <w:rPr>
                <w:rFonts w:hint="eastAsia"/>
                <w:color w:val="0070C0"/>
              </w:rPr>
              <w:instrText>\* MERGEFORMAT</w:instrText>
            </w:r>
            <w:r w:rsidRPr="0097318C">
              <w:rPr>
                <w:color w:val="0070C0"/>
              </w:rPr>
              <w:instrText xml:space="preserve"> </w:instrText>
            </w:r>
            <w:r w:rsidRPr="0097318C">
              <w:rPr>
                <w:color w:val="0070C0"/>
              </w:rPr>
              <w:fldChar w:fldCharType="separate"/>
            </w:r>
            <w:r w:rsidR="003579E3">
              <w:rPr>
                <w:noProof/>
                <w:color w:val="0070C0"/>
              </w:rPr>
              <w:t>30</w:t>
            </w:r>
            <w:r w:rsidRPr="0097318C">
              <w:rPr>
                <w:color w:val="0070C0"/>
              </w:rPr>
              <w:fldChar w:fldCharType="end"/>
            </w:r>
            <w:r w:rsidRPr="0097318C">
              <w:rPr>
                <w:color w:val="0070C0"/>
              </w:rPr>
              <w:t>)</w:t>
            </w:r>
          </w:p>
        </w:tc>
      </w:tr>
    </w:tbl>
    <w:p w:rsidR="00A178B6" w:rsidRDefault="00A178B6" w:rsidP="00A178B6"/>
    <w:p w:rsidR="006D672A" w:rsidRDefault="006D672A" w:rsidP="00464798"/>
    <w:p w:rsidR="006D672A" w:rsidRDefault="006D672A" w:rsidP="00464798"/>
    <w:p w:rsidR="00C41A28" w:rsidRDefault="00C41A28" w:rsidP="00C41A28"/>
    <w:p w:rsidR="00C20F3D" w:rsidRDefault="00C20F3D" w:rsidP="00C20F3D"/>
    <w:p w:rsidR="00C329D2" w:rsidRDefault="00C329D2" w:rsidP="00F764D3"/>
    <w:p w:rsidR="00A178B6" w:rsidRDefault="00A178B6" w:rsidP="00A178B6">
      <w:pPr>
        <w:pStyle w:val="3"/>
      </w:pPr>
      <w:r>
        <w:t>TensorFlow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함수들</w:t>
      </w:r>
    </w:p>
    <w:p w:rsidR="00A178B6" w:rsidRDefault="00A178B6" w:rsidP="00A178B6">
      <w:r>
        <w:rPr>
          <w:rFonts w:hint="eastAsia"/>
        </w:rPr>
        <w:t>T</w:t>
      </w:r>
      <w:r>
        <w:t>ensorflow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주로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:rsidR="00A178B6" w:rsidRPr="005D2091" w:rsidRDefault="00A178B6" w:rsidP="00A178B6"/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input_tensor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axis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keep_dims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False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reduce_sum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input_tensor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axis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keep_dims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False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A178B6" w:rsidRDefault="00A178B6" w:rsidP="00A178B6">
      <w:pPr>
        <w:rPr>
          <w:highlight w:val="white"/>
        </w:rPr>
      </w:pPr>
      <w:r>
        <w:rPr>
          <w:rFonts w:hint="eastAsia"/>
          <w:highlight w:val="white"/>
        </w:rPr>
        <w:t>reduce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의미는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입력되는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텐서의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차원이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줄어든다는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의미이다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a</w:t>
      </w:r>
      <w:r>
        <w:rPr>
          <w:rFonts w:hint="eastAsia"/>
          <w:highlight w:val="white"/>
        </w:rPr>
        <w:t>xis</w:t>
      </w:r>
      <w:r>
        <w:rPr>
          <w:rFonts w:hint="eastAsia"/>
          <w:highlight w:val="white"/>
        </w:rPr>
        <w:t>가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None</w:t>
      </w:r>
      <w:r>
        <w:rPr>
          <w:rFonts w:hint="eastAsia"/>
          <w:highlight w:val="white"/>
        </w:rPr>
        <w:t>이며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>tensor</w:t>
      </w:r>
      <w:r>
        <w:rPr>
          <w:rFonts w:hint="eastAsia"/>
          <w:highlight w:val="white"/>
        </w:rPr>
        <w:t>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모든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요소에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대해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합을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구하거나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평균을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구한다</w:t>
      </w:r>
      <w:r>
        <w:rPr>
          <w:rFonts w:hint="eastAsia"/>
          <w:highlight w:val="white"/>
        </w:rPr>
        <w:t xml:space="preserve">. </w:t>
      </w:r>
      <w:r>
        <w:rPr>
          <w:highlight w:val="white"/>
        </w:rPr>
        <w:t>a</w:t>
      </w:r>
      <w:r>
        <w:rPr>
          <w:rFonts w:hint="eastAsia"/>
          <w:highlight w:val="white"/>
        </w:rPr>
        <w:t>xis</w:t>
      </w:r>
      <w:r>
        <w:rPr>
          <w:rFonts w:hint="eastAsia"/>
          <w:highlight w:val="white"/>
        </w:rPr>
        <w:t>에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0,1,… </w:t>
      </w:r>
      <w:r>
        <w:rPr>
          <w:rFonts w:hint="eastAsia"/>
          <w:highlight w:val="white"/>
        </w:rPr>
        <w:t>등의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숫자를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사용하면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주어진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값의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차원에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따라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연산을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수행한다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Keep_dims</w:t>
      </w:r>
      <w:r>
        <w:rPr>
          <w:rFonts w:hint="eastAsia"/>
          <w:highlight w:val="white"/>
        </w:rPr>
        <w:t>는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입력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텐서의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차원을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유지할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것인가를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결정한다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A178B6" w:rsidRDefault="00A178B6" w:rsidP="00A178B6">
      <w:pPr>
        <w:rPr>
          <w:highlight w:val="white"/>
        </w:rPr>
      </w:pP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(2,2) 2-dimensional array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</w:p>
    <w:p w:rsidR="00A178B6" w:rsidRPr="00D10465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 xml:space="preserve">) 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# return </w:t>
      </w:r>
      <w:r>
        <w:rPr>
          <w:rFonts w:ascii="Consolas" w:hAnsi="Consolas" w:cs="Consolas" w:hint="eastAsia"/>
          <w:color w:val="008000"/>
          <w:kern w:val="0"/>
          <w:szCs w:val="20"/>
          <w:highlight w:val="white"/>
        </w:rPr>
        <w:t>scalar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FF0000"/>
          <w:kern w:val="0"/>
          <w:szCs w:val="20"/>
          <w:highlight w:val="white"/>
        </w:rPr>
        <w:t>1.5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 xml:space="preserve">)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return 1-d array with (2,)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array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1.5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1.5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Pr="00D10465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 xml:space="preserve">)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return 1-d array with (2,)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array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Pr="00D10465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True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 xml:space="preserve">)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return 2-d array with (1,2)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array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1.5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1.5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Pr="00D10465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80"/>
          <w:kern w:val="0"/>
          <w:szCs w:val="20"/>
          <w:highlight w:val="white"/>
        </w:rPr>
        <w:t>&gt;&gt;&gt;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True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 xml:space="preserve">)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return 2-d array with (1,2)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array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</w:p>
    <w:p w:rsidR="00A178B6" w:rsidRPr="0005226B" w:rsidRDefault="00A178B6" w:rsidP="00A178B6">
      <w:pPr>
        <w:rPr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2.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float32</w:t>
      </w:r>
    </w:p>
    <w:p w:rsidR="00A178B6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A178B6" w:rsidRDefault="00A178B6" w:rsidP="00A178B6">
      <w:pPr>
        <w:rPr>
          <w:highlight w:val="white"/>
        </w:rPr>
      </w:pPr>
      <w:r>
        <w:rPr>
          <w:rFonts w:hint="eastAsia"/>
          <w:highlight w:val="white"/>
        </w:rPr>
        <w:t>또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다른</w:t>
      </w:r>
      <w:r>
        <w:rPr>
          <w:rFonts w:hint="eastAsia"/>
          <w:highlight w:val="white"/>
        </w:rPr>
        <w:t xml:space="preserve"> </w:t>
      </w:r>
      <w:r>
        <w:rPr>
          <w:rFonts w:hint="eastAsia"/>
          <w:highlight w:val="white"/>
        </w:rPr>
        <w:t>함수는</w:t>
      </w:r>
      <w:r>
        <w:rPr>
          <w:rFonts w:hint="eastAsia"/>
          <w:highlight w:val="white"/>
        </w:rPr>
        <w:t xml:space="preserve"> </w:t>
      </w:r>
      <w:r>
        <w:rPr>
          <w:highlight w:val="white"/>
        </w:rPr>
        <w:t xml:space="preserve">softmax() </w:t>
      </w:r>
      <w:r>
        <w:rPr>
          <w:rFonts w:hint="eastAsia"/>
          <w:highlight w:val="white"/>
        </w:rPr>
        <w:t>이다</w:t>
      </w:r>
      <w:r>
        <w:rPr>
          <w:rFonts w:hint="eastAsia"/>
          <w:highlight w:val="white"/>
        </w:rPr>
        <w:t>.</w:t>
      </w:r>
      <w:r>
        <w:rPr>
          <w:highlight w:val="white"/>
        </w:rPr>
        <w:t xml:space="preserve"> </w:t>
      </w:r>
    </w:p>
    <w:p w:rsidR="00A178B6" w:rsidRPr="0005226B" w:rsidRDefault="00A178B6" w:rsidP="00A178B6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A178B6" w:rsidRDefault="00A178B6" w:rsidP="00A178B6">
      <w:r>
        <w:rPr>
          <w:rFonts w:ascii="Consolas" w:hAnsi="Consolas" w:cs="Consolas"/>
          <w:color w:val="000000"/>
          <w:kern w:val="0"/>
          <w:szCs w:val="20"/>
          <w:highlight w:val="white"/>
        </w:rPr>
        <w:t>softmax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logits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dim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A178B6" w:rsidRPr="000642B1" w:rsidRDefault="00A178B6" w:rsidP="00A178B6"/>
    <w:p w:rsidR="00A178B6" w:rsidRDefault="00A178B6" w:rsidP="00A178B6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풀어쓰면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:rsidR="00A178B6" w:rsidRDefault="00A178B6" w:rsidP="00A178B6"/>
    <w:p w:rsidR="00A178B6" w:rsidRDefault="00A178B6" w:rsidP="00A178B6"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softmax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exp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logits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)/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reduce_sum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exp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logits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  <w:highlight w:val="white"/>
        </w:rPr>
        <w:t>axis=-1, keep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_dims=True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t xml:space="preserve"> </w:t>
      </w:r>
    </w:p>
    <w:p w:rsidR="00A178B6" w:rsidRDefault="00A178B6" w:rsidP="00A178B6"/>
    <w:p w:rsidR="00C329D2" w:rsidRPr="00A178B6" w:rsidRDefault="00C329D2" w:rsidP="00F764D3"/>
    <w:p w:rsidR="00A178B6" w:rsidRDefault="00A178B6" w:rsidP="00A178B6">
      <w:pPr>
        <w:pStyle w:val="3"/>
      </w:pPr>
      <w:r>
        <w:rPr>
          <w:rFonts w:hint="eastAsia"/>
        </w:rPr>
        <w:t>Implementation of Softmax</w:t>
      </w:r>
    </w:p>
    <w:p w:rsidR="00A178B6" w:rsidRDefault="00A178B6" w:rsidP="00A178B6">
      <w:r>
        <w:rPr>
          <w:rFonts w:hint="eastAsia"/>
        </w:rPr>
        <w:t>실제</w:t>
      </w:r>
      <w:r>
        <w:rPr>
          <w:rFonts w:hint="eastAsia"/>
        </w:rPr>
        <w:t xml:space="preserve"> Index function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t>one-hot-encoding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</w:p>
    <w:p w:rsidR="00C329D2" w:rsidRDefault="00C329D2" w:rsidP="00F764D3"/>
    <w:p w:rsidR="00C329D2" w:rsidRDefault="00C329D2" w:rsidP="00F764D3"/>
    <w:p w:rsidR="00075EB4" w:rsidRDefault="00075EB4" w:rsidP="00075EB4"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표현식으로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:rsidR="007B207C" w:rsidRDefault="007B207C" w:rsidP="00F764D3"/>
    <w:p w:rsidR="007B207C" w:rsidRDefault="007B207C" w:rsidP="00F764D3"/>
    <w:p w:rsidR="005E16D2" w:rsidRPr="00977ED8" w:rsidRDefault="005E16D2" w:rsidP="005E16D2">
      <w:pPr>
        <w:pBdr>
          <w:bottom w:val="single" w:sz="8" w:space="1" w:color="0070C0"/>
        </w:pBdr>
      </w:pPr>
      <w:r>
        <w:rPr>
          <w:rFonts w:hint="eastAsia"/>
          <w:color w:val="0070C0"/>
        </w:rPr>
        <w:lastRenderedPageBreak/>
        <w:t>C</w:t>
      </w:r>
      <w:r>
        <w:rPr>
          <w:color w:val="0070C0"/>
        </w:rPr>
        <w:t>ode</w:t>
      </w:r>
      <w:r w:rsidRPr="006B1183">
        <w:rPr>
          <w:color w:val="0070C0"/>
        </w:rPr>
        <w:t xml:space="preserve"> </w:t>
      </w:r>
      <w:r w:rsidRPr="0097318C">
        <w:rPr>
          <w:color w:val="0070C0"/>
        </w:rPr>
        <w:fldChar w:fldCharType="begin"/>
      </w:r>
      <w:r w:rsidRPr="0097318C">
        <w:rPr>
          <w:color w:val="0070C0"/>
        </w:rPr>
        <w:instrText xml:space="preserve"> </w:instrText>
      </w:r>
      <w:r w:rsidRPr="0097318C">
        <w:rPr>
          <w:rFonts w:hint="eastAsia"/>
          <w:color w:val="0070C0"/>
        </w:rPr>
        <w:instrText>STYLEREF  "</w:instrText>
      </w:r>
      <w:r w:rsidRPr="0097318C">
        <w:rPr>
          <w:rFonts w:hint="eastAsia"/>
          <w:color w:val="0070C0"/>
        </w:rPr>
        <w:instrText>제목</w:instrText>
      </w:r>
      <w:r>
        <w:rPr>
          <w:rFonts w:hint="eastAsia"/>
          <w:color w:val="0070C0"/>
        </w:rPr>
        <w:instrText xml:space="preserve"> </w:instrText>
      </w:r>
      <w:r>
        <w:rPr>
          <w:color w:val="0070C0"/>
        </w:rPr>
        <w:instrText>1</w:instrText>
      </w:r>
      <w:r w:rsidRPr="0097318C">
        <w:rPr>
          <w:rFonts w:hint="eastAsia"/>
          <w:color w:val="0070C0"/>
        </w:rPr>
        <w:instrText>" \n</w:instrText>
      </w:r>
      <w:r>
        <w:rPr>
          <w:color w:val="0070C0"/>
        </w:rPr>
        <w:instrText>\t</w:instrText>
      </w:r>
      <w:r w:rsidRPr="0097318C">
        <w:rPr>
          <w:rFonts w:hint="eastAsia"/>
          <w:color w:val="0070C0"/>
        </w:rPr>
        <w:instrText xml:space="preserve">  \* MERGEFORMAT</w:instrText>
      </w:r>
      <w:r w:rsidRPr="0097318C">
        <w:rPr>
          <w:color w:val="0070C0"/>
        </w:rPr>
        <w:instrText xml:space="preserve"> </w:instrText>
      </w:r>
      <w:r w:rsidRPr="0097318C">
        <w:rPr>
          <w:color w:val="0070C0"/>
        </w:rPr>
        <w:fldChar w:fldCharType="separate"/>
      </w:r>
      <w:r w:rsidR="003579E3">
        <w:rPr>
          <w:noProof/>
          <w:color w:val="0070C0"/>
        </w:rPr>
        <w:t>6</w:t>
      </w:r>
      <w:r w:rsidRPr="0097318C">
        <w:rPr>
          <w:color w:val="0070C0"/>
        </w:rPr>
        <w:fldChar w:fldCharType="end"/>
      </w:r>
      <w:r w:rsidRPr="0097318C">
        <w:rPr>
          <w:color w:val="0070C0"/>
        </w:rPr>
        <w:t>.</w:t>
      </w:r>
      <w:r>
        <w:rPr>
          <w:color w:val="0070C0"/>
        </w:rPr>
        <w:fldChar w:fldCharType="begin"/>
      </w:r>
      <w:r>
        <w:rPr>
          <w:color w:val="0070C0"/>
        </w:rPr>
        <w:instrText xml:space="preserve"> SEQ Code \* ARABIC \s 1 </w:instrText>
      </w:r>
      <w:r>
        <w:rPr>
          <w:color w:val="0070C0"/>
        </w:rPr>
        <w:fldChar w:fldCharType="separate"/>
      </w:r>
      <w:r w:rsidR="003579E3">
        <w:rPr>
          <w:noProof/>
          <w:color w:val="0070C0"/>
        </w:rPr>
        <w:t>16</w:t>
      </w:r>
      <w:r>
        <w:rPr>
          <w:color w:val="0070C0"/>
        </w:rPr>
        <w:fldChar w:fldCharType="end"/>
      </w:r>
      <w:r>
        <w:rPr>
          <w:color w:val="0070C0"/>
        </w:rPr>
        <w:t xml:space="preserve"> </w:t>
      </w:r>
      <w:r>
        <w:t>4-</w:t>
      </w:r>
      <w:r>
        <w:rPr>
          <w:rFonts w:hint="eastAsia"/>
        </w:rPr>
        <w:t>Softmax.py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 -*- coding: utf-8 -*-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tensorflow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import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numpy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as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np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np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loadtxt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'MultiClassification.txt'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dtype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'float32'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xy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[:,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(8,3)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yData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xy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[:,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:];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(8,3)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#X = np.array(xData)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#Y = np.array(yData)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X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"float"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Y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placeholder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"float"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,[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None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8000"/>
          <w:kern w:val="0"/>
          <w:szCs w:val="20"/>
          <w:highlight w:val="white"/>
        </w:rPr>
        <w:t>#W = tf.Variable(tf.zeros([3,3]))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W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Variable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random_uniform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-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1.0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H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nn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softmax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matmul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 xml:space="preserve"># (8,3)*(3,3) -&gt; (8,3) 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cost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reduce_mean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(-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reduce_sum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*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log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axis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(8,3) -&gt; (8,)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learning_rate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0.01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optimizer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train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GradientDescentOptimizer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learning_rate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Cs w:val="20"/>
          <w:highlight w:val="white"/>
        </w:rPr>
        <w:t># learning rate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optimizer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minimize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                                     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init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global_variables_initializer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session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init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in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range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2001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):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train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})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step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%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20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       </w:t>
      </w: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step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cost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yData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}),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W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a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7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]]})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"a : "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arg_max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b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3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4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]]})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"b :"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b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arg_max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b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)))</w:t>
      </w: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</w:p>
    <w:p w:rsidR="005E16D2" w:rsidRDefault="005E16D2" w:rsidP="005E16D2">
      <w:pP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c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H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feed_dict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={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: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[[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0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]]})</w:t>
      </w:r>
    </w:p>
    <w:p w:rsidR="005E16D2" w:rsidRDefault="005E16D2" w:rsidP="005E16D2">
      <w:pPr>
        <w:pBdr>
          <w:bottom w:val="single" w:sz="4" w:space="1" w:color="auto"/>
        </w:pBdr>
        <w:wordWrap/>
        <w:adjustRightInd w:val="0"/>
        <w:spacing w:line="240" w:lineRule="auto"/>
        <w:jc w:val="left"/>
        <w:rPr>
          <w:rFonts w:ascii="Consolas" w:hAnsi="Consolas" w:cs="Consolas"/>
          <w:color w:val="000000"/>
          <w:kern w:val="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Cs w:val="20"/>
          <w:highlight w:val="white"/>
        </w:rPr>
        <w:t>print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Cs w:val="20"/>
          <w:highlight w:val="white"/>
        </w:rPr>
        <w:t>"c :"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c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session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run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tf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.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arg_max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>c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,</w:t>
      </w:r>
      <w:r>
        <w:rPr>
          <w:rFonts w:ascii="Consolas" w:hAnsi="Consolas" w:cs="Consolas"/>
          <w:color w:val="000000"/>
          <w:kern w:val="0"/>
          <w:szCs w:val="20"/>
          <w:highlight w:val="white"/>
        </w:rPr>
        <w:t xml:space="preserve"> </w:t>
      </w:r>
      <w:r>
        <w:rPr>
          <w:rFonts w:ascii="Consolas" w:hAnsi="Consolas" w:cs="Consolas"/>
          <w:color w:val="FF0000"/>
          <w:kern w:val="0"/>
          <w:szCs w:val="20"/>
          <w:highlight w:val="white"/>
        </w:rPr>
        <w:t>1</w:t>
      </w:r>
      <w:r>
        <w:rPr>
          <w:rFonts w:ascii="Consolas" w:hAnsi="Consolas" w:cs="Consolas"/>
          <w:color w:val="000080"/>
          <w:kern w:val="0"/>
          <w:szCs w:val="20"/>
          <w:highlight w:val="white"/>
        </w:rPr>
        <w:t>)))</w:t>
      </w:r>
    </w:p>
    <w:p w:rsidR="005E16D2" w:rsidRDefault="008F162B" w:rsidP="008F162B">
      <w:pPr>
        <w:pStyle w:val="2"/>
      </w:pPr>
      <w:r>
        <w:br w:type="page"/>
      </w:r>
      <w:r>
        <w:rPr>
          <w:rFonts w:hint="eastAsia"/>
        </w:rPr>
        <w:lastRenderedPageBreak/>
        <w:t>Tips</w:t>
      </w:r>
      <w:r w:rsidR="00D51AAA">
        <w:t xml:space="preserve"> </w:t>
      </w:r>
    </w:p>
    <w:p w:rsidR="008F162B" w:rsidRDefault="008F162B" w:rsidP="008F162B">
      <w:pPr>
        <w:pStyle w:val="3"/>
      </w:pPr>
      <w:r>
        <w:t>L</w:t>
      </w:r>
      <w:r>
        <w:rPr>
          <w:rFonts w:hint="eastAsia"/>
        </w:rPr>
        <w:t xml:space="preserve">earning </w:t>
      </w:r>
      <w:r>
        <w:t>rate</w:t>
      </w:r>
    </w:p>
    <w:p w:rsidR="008F162B" w:rsidRDefault="008F162B">
      <w:pPr>
        <w:widowControl/>
        <w:wordWrap/>
        <w:autoSpaceDE/>
        <w:autoSpaceDN/>
        <w:spacing w:after="160"/>
      </w:pPr>
      <w:r>
        <w:t>Learning</w:t>
      </w:r>
      <w:r>
        <w:rPr>
          <w:rFonts w:hint="eastAsia"/>
        </w:rPr>
        <w:t xml:space="preserve"> </w:t>
      </w:r>
      <w:r>
        <w:t>rate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크면</w:t>
      </w:r>
      <w:r>
        <w:rPr>
          <w:rFonts w:hint="eastAsia"/>
        </w:rPr>
        <w:t xml:space="preserve"> </w:t>
      </w:r>
      <w:r>
        <w:rPr>
          <w:rFonts w:hint="eastAsia"/>
        </w:rPr>
        <w:t>수렴이</w:t>
      </w:r>
      <w:r>
        <w:rPr>
          <w:rFonts w:hint="eastAsia"/>
        </w:rPr>
        <w:t xml:space="preserve"> </w:t>
      </w:r>
      <w:r>
        <w:rPr>
          <w:rFonts w:hint="eastAsia"/>
        </w:rPr>
        <w:t>안되고</w:t>
      </w:r>
      <w:r>
        <w:rPr>
          <w:rFonts w:hint="eastAsia"/>
        </w:rPr>
        <w:t xml:space="preserve"> </w:t>
      </w:r>
      <w:r>
        <w:rPr>
          <w:rFonts w:hint="eastAsia"/>
        </w:rPr>
        <w:t>발산함</w:t>
      </w:r>
      <w:r>
        <w:rPr>
          <w:rFonts w:hint="eastAsia"/>
        </w:rPr>
        <w:t xml:space="preserve">. </w:t>
      </w:r>
      <w:r>
        <w:t>nan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overshooting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:rsidR="008F162B" w:rsidRDefault="008F162B">
      <w:pPr>
        <w:widowControl/>
        <w:wordWrap/>
        <w:autoSpaceDE/>
        <w:autoSpaceDN/>
        <w:spacing w:after="160"/>
      </w:pP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작으며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오래</w:t>
      </w:r>
      <w:r>
        <w:rPr>
          <w:rFonts w:hint="eastAsia"/>
        </w:rPr>
        <w:t xml:space="preserve"> </w:t>
      </w:r>
      <w:r>
        <w:rPr>
          <w:rFonts w:hint="eastAsia"/>
        </w:rPr>
        <w:t>걸리고</w:t>
      </w:r>
      <w:r>
        <w:rPr>
          <w:rFonts w:hint="eastAsia"/>
        </w:rPr>
        <w:t>,</w:t>
      </w:r>
      <w:r>
        <w:t xml:space="preserve"> local minimum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빠질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코스트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관찰하여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작게</w:t>
      </w:r>
      <w:r>
        <w:rPr>
          <w:rFonts w:hint="eastAsia"/>
        </w:rPr>
        <w:t xml:space="preserve"> </w:t>
      </w:r>
      <w:r>
        <w:rPr>
          <w:rFonts w:hint="eastAsia"/>
        </w:rPr>
        <w:t>줄어들면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:rsidR="008F162B" w:rsidRDefault="008F162B">
      <w:pPr>
        <w:widowControl/>
        <w:wordWrap/>
        <w:autoSpaceDE/>
        <w:autoSpaceDN/>
        <w:spacing w:after="160"/>
      </w:pPr>
    </w:p>
    <w:p w:rsidR="008F162B" w:rsidRDefault="008F162B">
      <w:pPr>
        <w:widowControl/>
        <w:wordWrap/>
        <w:autoSpaceDE/>
        <w:autoSpaceDN/>
        <w:spacing w:after="16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 xml:space="preserve">0.01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시작하여</w:t>
      </w:r>
      <w:r>
        <w:rPr>
          <w:rFonts w:hint="eastAsia"/>
        </w:rPr>
        <w:t xml:space="preserve"> </w:t>
      </w:r>
      <w:r>
        <w:rPr>
          <w:rFonts w:hint="eastAsia"/>
        </w:rPr>
        <w:t>발산하면</w:t>
      </w:r>
      <w:r>
        <w:rPr>
          <w:rFonts w:hint="eastAsia"/>
        </w:rPr>
        <w:t xml:space="preserve"> </w:t>
      </w:r>
      <w:r>
        <w:rPr>
          <w:rFonts w:hint="eastAsia"/>
        </w:rPr>
        <w:t>작게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늦게</w:t>
      </w:r>
      <w:r>
        <w:rPr>
          <w:rFonts w:hint="eastAsia"/>
        </w:rPr>
        <w:t xml:space="preserve"> </w:t>
      </w:r>
      <w:r>
        <w:rPr>
          <w:rFonts w:hint="eastAsia"/>
        </w:rPr>
        <w:t>수렴하면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8F162B" w:rsidRDefault="008F162B">
      <w:pPr>
        <w:widowControl/>
        <w:wordWrap/>
        <w:autoSpaceDE/>
        <w:autoSpaceDN/>
        <w:spacing w:after="160"/>
      </w:pPr>
    </w:p>
    <w:p w:rsidR="008F162B" w:rsidRDefault="008F162B" w:rsidP="00D51AAA">
      <w:pPr>
        <w:pStyle w:val="3"/>
      </w:pPr>
      <w:r>
        <w:t>Data preprocessing</w:t>
      </w:r>
    </w:p>
    <w:p w:rsidR="008F162B" w:rsidRDefault="008F162B">
      <w:pPr>
        <w:widowControl/>
        <w:wordWrap/>
        <w:autoSpaceDE/>
        <w:autoSpaceDN/>
        <w:spacing w:after="160"/>
      </w:pPr>
      <w:r>
        <w:rPr>
          <w:rFonts w:hint="eastAsia"/>
        </w:rPr>
        <w:t>데이터의</w:t>
      </w:r>
      <w:r>
        <w:rPr>
          <w:rFonts w:hint="eastAsia"/>
        </w:rPr>
        <w:t xml:space="preserve"> order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차이나면</w:t>
      </w:r>
      <w:r>
        <w:rPr>
          <w:rFonts w:hint="eastAsia"/>
        </w:rPr>
        <w:t xml:space="preserve"> </w:t>
      </w:r>
      <w:r>
        <w:t xml:space="preserve">normalize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</w:p>
    <w:p w:rsidR="008F162B" w:rsidRDefault="008F162B">
      <w:pPr>
        <w:widowControl/>
        <w:wordWrap/>
        <w:autoSpaceDE/>
        <w:autoSpaceDN/>
        <w:spacing w:after="160"/>
      </w:pPr>
      <w:r>
        <w:rPr>
          <w:noProof/>
        </w:rPr>
        <w:drawing>
          <wp:inline distT="0" distB="0" distL="0" distR="0" wp14:anchorId="50DAAE62" wp14:editId="76D57BC1">
            <wp:extent cx="5731510" cy="230726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936"/>
                    <a:stretch/>
                  </pic:blipFill>
                  <pic:spPr bwMode="auto">
                    <a:xfrm>
                      <a:off x="0" y="0"/>
                      <a:ext cx="5731510" cy="230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62B" w:rsidRDefault="008F162B">
      <w:pPr>
        <w:widowControl/>
        <w:wordWrap/>
        <w:autoSpaceDE/>
        <w:autoSpaceDN/>
        <w:spacing w:after="160"/>
      </w:pP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t>x1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x2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order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차이남</w:t>
      </w:r>
      <w:r>
        <w:rPr>
          <w:rFonts w:hint="eastAsia"/>
        </w:rPr>
        <w:t>.</w:t>
      </w:r>
    </w:p>
    <w:p w:rsidR="008F162B" w:rsidRDefault="008F162B">
      <w:pPr>
        <w:widowControl/>
        <w:wordWrap/>
        <w:autoSpaceDE/>
        <w:autoSpaceDN/>
        <w:spacing w:after="160"/>
      </w:pPr>
      <w:r>
        <w:rPr>
          <w:noProof/>
        </w:rPr>
        <w:drawing>
          <wp:inline distT="0" distB="0" distL="0" distR="0" wp14:anchorId="5B6ACDCB" wp14:editId="7A332E69">
            <wp:extent cx="5731510" cy="21120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AA" w:rsidRDefault="00D51AAA" w:rsidP="00D51AAA">
      <w:pPr>
        <w:widowControl/>
        <w:wordWrap/>
        <w:autoSpaceDE/>
        <w:autoSpaceDN/>
        <w:spacing w:after="160"/>
      </w:pPr>
    </w:p>
    <w:p w:rsidR="00D51AAA" w:rsidRDefault="00D51AAA" w:rsidP="00D51AAA">
      <w:pPr>
        <w:widowControl/>
        <w:wordWrap/>
        <w:autoSpaceDE/>
        <w:autoSpaceDN/>
        <w:spacing w:after="16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zero center(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중심에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normalize</w:t>
      </w:r>
      <w:r>
        <w:t>(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범위안에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)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사용함</w:t>
      </w:r>
      <w:r>
        <w:rPr>
          <w:rFonts w:hint="eastAsia"/>
        </w:rPr>
        <w:t>.</w:t>
      </w:r>
      <w:r>
        <w:t xml:space="preserve"> </w:t>
      </w:r>
    </w:p>
    <w:p w:rsidR="008F162B" w:rsidRPr="00D51AAA" w:rsidRDefault="008F162B">
      <w:pPr>
        <w:widowControl/>
        <w:wordWrap/>
        <w:autoSpaceDE/>
        <w:autoSpaceDN/>
        <w:spacing w:after="160"/>
      </w:pPr>
    </w:p>
    <w:p w:rsidR="008F162B" w:rsidRPr="008F162B" w:rsidRDefault="00DF6E4C">
      <w:pPr>
        <w:widowControl/>
        <w:wordWrap/>
        <w:autoSpaceDE/>
        <w:autoSpaceDN/>
        <w:spacing w:after="16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:rsidR="008F162B" w:rsidRDefault="008F162B">
      <w:pPr>
        <w:widowControl/>
        <w:wordWrap/>
        <w:autoSpaceDE/>
        <w:autoSpaceDN/>
        <w:spacing w:after="160"/>
      </w:pPr>
    </w:p>
    <w:p w:rsidR="008F162B" w:rsidRDefault="008F162B">
      <w:pPr>
        <w:widowControl/>
        <w:wordWrap/>
        <w:autoSpaceDE/>
        <w:autoSpaceDN/>
        <w:spacing w:after="160"/>
      </w:pPr>
      <w:r>
        <w:rPr>
          <w:rFonts w:hint="eastAsia"/>
        </w:rPr>
        <w:t>x_std[:,0] = (X[:,0]-X[:,0]</w:t>
      </w:r>
      <w:r>
        <w:t>.mean()) / X[:,0].std()</w:t>
      </w:r>
    </w:p>
    <w:p w:rsidR="008F162B" w:rsidRDefault="008F162B">
      <w:pPr>
        <w:widowControl/>
        <w:wordWrap/>
        <w:autoSpaceDE/>
        <w:autoSpaceDN/>
        <w:spacing w:after="160"/>
      </w:pPr>
    </w:p>
    <w:p w:rsidR="008F162B" w:rsidRDefault="008F162B" w:rsidP="00D51AAA">
      <w:pPr>
        <w:pStyle w:val="3"/>
      </w:pPr>
      <w:r>
        <w:t>Overfitting</w:t>
      </w:r>
    </w:p>
    <w:p w:rsidR="008F162B" w:rsidRDefault="00D51AAA">
      <w:pPr>
        <w:widowControl/>
        <w:wordWrap/>
        <w:autoSpaceDE/>
        <w:autoSpaceDN/>
        <w:spacing w:after="160"/>
      </w:pP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학습데이터에</w:t>
      </w:r>
      <w:r>
        <w:rPr>
          <w:rFonts w:hint="eastAsia"/>
        </w:rPr>
        <w:t xml:space="preserve"> </w:t>
      </w:r>
      <w:r>
        <w:rPr>
          <w:rFonts w:hint="eastAsia"/>
        </w:rPr>
        <w:t>잘맞는</w:t>
      </w:r>
      <w:r>
        <w:rPr>
          <w:rFonts w:hint="eastAsia"/>
        </w:rPr>
        <w:t xml:space="preserve"> </w:t>
      </w:r>
      <w:r>
        <w:t>training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시켰지만</w:t>
      </w:r>
      <w:r>
        <w:rPr>
          <w:rFonts w:hint="eastAsia"/>
        </w:rPr>
        <w:t xml:space="preserve"> </w:t>
      </w:r>
      <w:r>
        <w:rPr>
          <w:rFonts w:hint="eastAsia"/>
        </w:rPr>
        <w:t>실제로는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</w:p>
    <w:p w:rsidR="00D51AAA" w:rsidRDefault="00D51AAA">
      <w:pPr>
        <w:widowControl/>
        <w:wordWrap/>
        <w:autoSpaceDE/>
        <w:autoSpaceDN/>
        <w:spacing w:after="160"/>
      </w:pPr>
    </w:p>
    <w:p w:rsidR="00D51AAA" w:rsidRDefault="00D51AAA">
      <w:pPr>
        <w:widowControl/>
        <w:wordWrap/>
        <w:autoSpaceDE/>
        <w:autoSpaceDN/>
        <w:spacing w:after="160"/>
      </w:pPr>
      <w:r>
        <w:rPr>
          <w:noProof/>
        </w:rPr>
        <w:drawing>
          <wp:inline distT="0" distB="0" distL="0" distR="0" wp14:anchorId="7BD71857" wp14:editId="002B5590">
            <wp:extent cx="5731510" cy="29838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AA" w:rsidRDefault="00D51AAA">
      <w:pPr>
        <w:widowControl/>
        <w:wordWrap/>
        <w:autoSpaceDE/>
        <w:autoSpaceDN/>
        <w:spacing w:after="160"/>
      </w:pPr>
    </w:p>
    <w:p w:rsidR="00D51AAA" w:rsidRDefault="00D51AAA">
      <w:pPr>
        <w:widowControl/>
        <w:wordWrap/>
        <w:autoSpaceDE/>
        <w:autoSpaceDN/>
        <w:spacing w:after="160"/>
      </w:pPr>
      <w:r>
        <w:rPr>
          <w:rFonts w:hint="eastAsia"/>
        </w:rPr>
        <w:t>해결책</w:t>
      </w:r>
    </w:p>
    <w:p w:rsidR="00D51AAA" w:rsidRDefault="00D51AAA">
      <w:pPr>
        <w:widowControl/>
        <w:wordWrap/>
        <w:autoSpaceDE/>
        <w:autoSpaceDN/>
        <w:spacing w:after="160"/>
      </w:pPr>
      <w:r>
        <w:rPr>
          <w:rFonts w:hint="eastAsia"/>
        </w:rPr>
        <w:t>-</w:t>
      </w:r>
      <w:r>
        <w:t>training set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크면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  <w:r>
        <w:rPr>
          <w:rFonts w:hint="eastAsia"/>
        </w:rPr>
        <w:t>.</w:t>
      </w:r>
    </w:p>
    <w:p w:rsidR="00D51AAA" w:rsidRDefault="00D51AAA">
      <w:pPr>
        <w:widowControl/>
        <w:wordWrap/>
        <w:autoSpaceDE/>
        <w:autoSpaceDN/>
        <w:spacing w:after="160"/>
      </w:pPr>
      <w:r>
        <w:t>- feature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줄인다</w:t>
      </w:r>
      <w:r>
        <w:rPr>
          <w:rFonts w:hint="eastAsia"/>
        </w:rPr>
        <w:t>(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중복되는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  <w:r>
        <w:rPr>
          <w:rFonts w:hint="eastAsia"/>
        </w:rPr>
        <w:t>)</w:t>
      </w:r>
    </w:p>
    <w:p w:rsidR="00D51AAA" w:rsidRDefault="00D51AAA">
      <w:pPr>
        <w:widowControl/>
        <w:wordWrap/>
        <w:autoSpaceDE/>
        <w:autoSpaceDN/>
        <w:spacing w:after="160"/>
      </w:pPr>
      <w:r>
        <w:t xml:space="preserve">- Regularization : </w:t>
      </w:r>
      <w:r>
        <w:rPr>
          <w:rFonts w:hint="eastAsia"/>
        </w:rPr>
        <w:t>일반화시킨다는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>.</w:t>
      </w:r>
      <w:r>
        <w:t xml:space="preserve"> Weight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 xml:space="preserve">. </w:t>
      </w:r>
      <w:r>
        <w:rPr>
          <w:rFonts w:hint="eastAsia"/>
        </w:rPr>
        <w:t>수학적으로</w:t>
      </w:r>
      <w:r>
        <w:rPr>
          <w:rFonts w:hint="eastAsia"/>
        </w:rPr>
        <w:t xml:space="preserve"> </w:t>
      </w:r>
      <w:r>
        <w:t xml:space="preserve">penalty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D51AAA" w:rsidRPr="00D51AAA" w:rsidRDefault="00D51AAA">
      <w:pPr>
        <w:widowControl/>
        <w:wordWrap/>
        <w:autoSpaceDE/>
        <w:autoSpaceDN/>
        <w:spacing w:after="160"/>
      </w:pPr>
      <w:r>
        <w:rPr>
          <w:noProof/>
        </w:rPr>
        <w:drawing>
          <wp:inline distT="0" distB="0" distL="0" distR="0" wp14:anchorId="51864BC0" wp14:editId="57611300">
            <wp:extent cx="3061753" cy="1315814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363" cy="13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2B" w:rsidRDefault="008F162B">
      <w:pPr>
        <w:widowControl/>
        <w:wordWrap/>
        <w:autoSpaceDE/>
        <w:autoSpaceDN/>
        <w:spacing w:after="160"/>
      </w:pPr>
      <w:r>
        <w:br w:type="page"/>
      </w:r>
    </w:p>
    <w:p w:rsidR="00D51AAA" w:rsidRDefault="00D51AAA">
      <w:pPr>
        <w:widowControl/>
        <w:wordWrap/>
        <w:autoSpaceDE/>
        <w:autoSpaceDN/>
        <w:spacing w:after="160"/>
      </w:pPr>
      <w:r>
        <w:lastRenderedPageBreak/>
        <w:t>L</w:t>
      </w:r>
      <w:r>
        <w:rPr>
          <w:rFonts w:hint="eastAsia"/>
        </w:rPr>
        <w:t>2</w:t>
      </w:r>
      <w:r>
        <w:t>reg = 0.001*tf.reduce_sum(tf.square(W))</w:t>
      </w:r>
    </w:p>
    <w:p w:rsidR="00D51AAA" w:rsidRDefault="00D51AAA">
      <w:pPr>
        <w:widowControl/>
        <w:wordWrap/>
        <w:autoSpaceDE/>
        <w:autoSpaceDN/>
        <w:spacing w:after="160"/>
      </w:pPr>
    </w:p>
    <w:p w:rsidR="00D51AAA" w:rsidRDefault="00D51AAA">
      <w:pPr>
        <w:widowControl/>
        <w:wordWrap/>
        <w:autoSpaceDE/>
        <w:autoSpaceDN/>
        <w:spacing w:after="160"/>
      </w:pP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>코스트에</w:t>
      </w:r>
      <w:r>
        <w:rPr>
          <w:rFonts w:hint="eastAsia"/>
        </w:rPr>
        <w:t xml:space="preserve"> </w:t>
      </w:r>
      <w:r>
        <w:rPr>
          <w:rFonts w:hint="eastAsia"/>
        </w:rPr>
        <w:t>더해서</w:t>
      </w:r>
      <w:r>
        <w:rPr>
          <w:rFonts w:hint="eastAsia"/>
        </w:rPr>
        <w:t xml:space="preserve"> </w:t>
      </w:r>
      <w:r>
        <w:rPr>
          <w:rFonts w:hint="eastAsia"/>
        </w:rPr>
        <w:t>사용함</w:t>
      </w:r>
      <w:r>
        <w:rPr>
          <w:rFonts w:hint="eastAsia"/>
        </w:rPr>
        <w:t>.</w:t>
      </w:r>
      <w:r>
        <w:t xml:space="preserve"> </w:t>
      </w:r>
    </w:p>
    <w:p w:rsidR="00D51AAA" w:rsidRDefault="00D51AAA">
      <w:pPr>
        <w:widowControl/>
        <w:wordWrap/>
        <w:autoSpaceDE/>
        <w:autoSpaceDN/>
        <w:spacing w:after="160"/>
      </w:pPr>
    </w:p>
    <w:p w:rsidR="00D51AAA" w:rsidRDefault="00D51AAA" w:rsidP="00D51AAA">
      <w:pPr>
        <w:pStyle w:val="3"/>
      </w:pPr>
      <w:r>
        <w:rPr>
          <w:rFonts w:hint="eastAsia"/>
        </w:rPr>
        <w:t>Training set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test sets</w:t>
      </w:r>
    </w:p>
    <w:p w:rsidR="00D51AAA" w:rsidRDefault="00D51AAA">
      <w:pPr>
        <w:widowControl/>
        <w:wordWrap/>
        <w:autoSpaceDE/>
        <w:autoSpaceDN/>
        <w:spacing w:after="160"/>
      </w:pP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t>70%</w:t>
      </w:r>
      <w:r>
        <w:rPr>
          <w:rFonts w:hint="eastAsia"/>
        </w:rPr>
        <w:t>를</w:t>
      </w:r>
      <w:r>
        <w:t xml:space="preserve"> training set, 30%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test 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performance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evaluation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 xml:space="preserve">validation </w:t>
      </w:r>
      <w:r>
        <w:rPr>
          <w:rFonts w:hint="eastAsia"/>
        </w:rPr>
        <w:t>set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둘수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:rsidR="008023B8" w:rsidRDefault="008023B8">
      <w:pPr>
        <w:widowControl/>
        <w:wordWrap/>
        <w:autoSpaceDE/>
        <w:autoSpaceDN/>
        <w:spacing w:after="160"/>
      </w:pPr>
      <w:r>
        <w:t>Validation set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튜닝할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8023B8" w:rsidRDefault="008023B8">
      <w:pPr>
        <w:widowControl/>
        <w:wordWrap/>
        <w:autoSpaceDE/>
        <w:autoSpaceDN/>
        <w:spacing w:after="160"/>
      </w:pPr>
      <w:r>
        <w:rPr>
          <w:noProof/>
        </w:rPr>
        <w:drawing>
          <wp:inline distT="0" distB="0" distL="0" distR="0" wp14:anchorId="0110C650" wp14:editId="0B50A0DD">
            <wp:extent cx="5731510" cy="250698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8" w:rsidRPr="008023B8" w:rsidRDefault="008023B8">
      <w:pPr>
        <w:widowControl/>
        <w:wordWrap/>
        <w:autoSpaceDE/>
        <w:autoSpaceDN/>
        <w:spacing w:after="160"/>
      </w:pPr>
    </w:p>
    <w:p w:rsidR="00D51AAA" w:rsidRDefault="00787026" w:rsidP="00787026">
      <w:pPr>
        <w:pStyle w:val="3"/>
      </w:pPr>
      <w:r>
        <w:rPr>
          <w:rFonts w:hint="eastAsia"/>
        </w:rPr>
        <w:t>Online learning</w:t>
      </w:r>
    </w:p>
    <w:p w:rsidR="00787026" w:rsidRDefault="00787026">
      <w:pPr>
        <w:widowControl/>
        <w:wordWrap/>
        <w:autoSpaceDE/>
        <w:autoSpaceDN/>
        <w:spacing w:after="160"/>
      </w:pPr>
      <w:r>
        <w:rPr>
          <w:rFonts w:hint="eastAsia"/>
        </w:rPr>
        <w:t>Training set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메모리에</w:t>
      </w:r>
      <w:r>
        <w:rPr>
          <w:rFonts w:hint="eastAsia"/>
        </w:rPr>
        <w:t xml:space="preserve"> </w:t>
      </w:r>
      <w:r>
        <w:rPr>
          <w:rFonts w:hint="eastAsia"/>
        </w:rPr>
        <w:t>올리기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.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잘라서</w:t>
      </w:r>
      <w:r>
        <w:rPr>
          <w:rFonts w:hint="eastAsia"/>
        </w:rPr>
        <w:t xml:space="preserve"> </w:t>
      </w:r>
      <w:r>
        <w:rPr>
          <w:rFonts w:hint="eastAsia"/>
        </w:rPr>
        <w:t>각각을</w:t>
      </w:r>
      <w:r>
        <w:rPr>
          <w:rFonts w:hint="eastAsia"/>
        </w:rPr>
        <w:t xml:space="preserve"> </w:t>
      </w:r>
      <w:r>
        <w:rPr>
          <w:rFonts w:hint="eastAsia"/>
        </w:rPr>
        <w:t>학습시킴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학습데이터가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  <w:r>
        <w:t xml:space="preserve"> </w:t>
      </w:r>
    </w:p>
    <w:p w:rsidR="00787026" w:rsidRDefault="00787026">
      <w:pPr>
        <w:widowControl/>
        <w:wordWrap/>
        <w:autoSpaceDE/>
        <w:autoSpaceDN/>
        <w:spacing w:after="160"/>
      </w:pPr>
      <w:r>
        <w:rPr>
          <w:rFonts w:hint="eastAsia"/>
        </w:rPr>
        <w:t>예</w:t>
      </w:r>
      <w:r>
        <w:rPr>
          <w:rFonts w:hint="eastAsia"/>
        </w:rPr>
        <w:t>.</w:t>
      </w:r>
      <w:r>
        <w:t xml:space="preserve"> 100</w:t>
      </w:r>
      <w:r>
        <w:rPr>
          <w:rFonts w:hint="eastAsia"/>
        </w:rPr>
        <w:t>만개의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sym w:font="Wingdings" w:char="F0E0"/>
      </w:r>
      <w:r>
        <w:t xml:space="preserve"> 10</w:t>
      </w:r>
      <w:r>
        <w:rPr>
          <w:rFonts w:hint="eastAsia"/>
        </w:rPr>
        <w:t>만개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787026" w:rsidRDefault="00787026">
      <w:pPr>
        <w:widowControl/>
        <w:wordWrap/>
        <w:autoSpaceDE/>
        <w:autoSpaceDN/>
        <w:spacing w:after="160"/>
      </w:pPr>
    </w:p>
    <w:p w:rsidR="00787026" w:rsidRDefault="00787026" w:rsidP="00787026">
      <w:pPr>
        <w:pStyle w:val="3"/>
      </w:pPr>
      <w:r>
        <w:t>Accuracy</w:t>
      </w:r>
    </w:p>
    <w:p w:rsidR="00787026" w:rsidRDefault="00787026">
      <w:pPr>
        <w:widowControl/>
        <w:wordWrap/>
        <w:autoSpaceDE/>
        <w:autoSpaceDN/>
        <w:spacing w:after="16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인식분야는</w:t>
      </w:r>
      <w:r>
        <w:rPr>
          <w:rFonts w:hint="eastAsia"/>
        </w:rP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t xml:space="preserve">95% </w:t>
      </w:r>
      <w:r>
        <w:rPr>
          <w:rFonts w:hint="eastAsia"/>
        </w:rPr>
        <w:t>이상</w:t>
      </w:r>
    </w:p>
    <w:p w:rsidR="00787026" w:rsidRDefault="00787026">
      <w:pPr>
        <w:widowControl/>
        <w:wordWrap/>
        <w:autoSpaceDE/>
        <w:autoSpaceDN/>
        <w:spacing w:after="160"/>
      </w:pPr>
    </w:p>
    <w:p w:rsidR="006D41C1" w:rsidRDefault="00AE08DD" w:rsidP="00AE08DD">
      <w:pPr>
        <w:pStyle w:val="2"/>
      </w:pPr>
      <w:r>
        <w:rPr>
          <w:rFonts w:hint="eastAsia"/>
        </w:rPr>
        <w:t>T</w:t>
      </w:r>
      <w:r>
        <w:t xml:space="preserve">ensorBoard </w:t>
      </w:r>
      <w:r>
        <w:rPr>
          <w:rFonts w:hint="eastAsia"/>
        </w:rPr>
        <w:t>사용법</w:t>
      </w:r>
    </w:p>
    <w:p w:rsidR="00AE08DD" w:rsidRDefault="00AE08DD">
      <w:pPr>
        <w:widowControl/>
        <w:wordWrap/>
        <w:autoSpaceDE/>
        <w:autoSpaceDN/>
        <w:spacing w:after="160"/>
      </w:pPr>
    </w:p>
    <w:p w:rsidR="00AE08DD" w:rsidRDefault="00AE08DD">
      <w:pPr>
        <w:widowControl/>
        <w:wordWrap/>
        <w:autoSpaceDE/>
        <w:autoSpaceDN/>
        <w:spacing w:after="160"/>
      </w:pPr>
    </w:p>
    <w:p w:rsidR="00AE08DD" w:rsidRDefault="00AE08DD">
      <w:pPr>
        <w:widowControl/>
        <w:wordWrap/>
        <w:autoSpaceDE/>
        <w:autoSpaceDN/>
        <w:spacing w:after="160"/>
      </w:pPr>
    </w:p>
    <w:p w:rsidR="00AE08DD" w:rsidRDefault="00AE08DD">
      <w:pPr>
        <w:widowControl/>
        <w:wordWrap/>
        <w:autoSpaceDE/>
        <w:autoSpaceDN/>
        <w:spacing w:after="160"/>
      </w:pPr>
    </w:p>
    <w:p w:rsidR="00AE08DD" w:rsidRDefault="00AE08DD">
      <w:pPr>
        <w:widowControl/>
        <w:wordWrap/>
        <w:autoSpaceDE/>
        <w:autoSpaceDN/>
        <w:spacing w:after="160"/>
      </w:pPr>
    </w:p>
    <w:p w:rsidR="006D41C1" w:rsidRPr="00D51AAA" w:rsidRDefault="006D41C1" w:rsidP="006D41C1">
      <w:pPr>
        <w:pStyle w:val="2"/>
      </w:pPr>
      <w:r>
        <w:rPr>
          <w:rFonts w:hint="eastAsia"/>
        </w:rPr>
        <w:t xml:space="preserve">LAB : Softmax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:rsidR="00D51AAA" w:rsidRDefault="00D51AAA">
      <w:pPr>
        <w:widowControl/>
        <w:wordWrap/>
        <w:autoSpaceDE/>
        <w:autoSpaceDN/>
        <w:spacing w:after="160"/>
        <w:rPr>
          <w:rFonts w:ascii="Trebuchet MS" w:eastAsia="나눔바른고딕" w:hAnsi="Trebuchet MS" w:cstheme="majorBidi"/>
          <w:b/>
          <w:color w:val="0070C0"/>
          <w:sz w:val="28"/>
          <w:szCs w:val="28"/>
        </w:rPr>
      </w:pPr>
    </w:p>
    <w:p w:rsidR="00787026" w:rsidRDefault="00787026">
      <w:pPr>
        <w:widowControl/>
        <w:wordWrap/>
        <w:autoSpaceDE/>
        <w:autoSpaceDN/>
        <w:spacing w:after="160"/>
        <w:rPr>
          <w:rFonts w:ascii="Trebuchet MS" w:eastAsia="나눔바른고딕" w:hAnsi="Trebuchet MS" w:cstheme="majorBidi"/>
          <w:b/>
          <w:color w:val="0070C0"/>
          <w:sz w:val="28"/>
          <w:szCs w:val="28"/>
        </w:rPr>
      </w:pPr>
      <w:r>
        <w:br w:type="page"/>
      </w:r>
    </w:p>
    <w:p w:rsidR="007B207C" w:rsidRDefault="007B207C" w:rsidP="007B207C">
      <w:pPr>
        <w:pStyle w:val="2"/>
      </w:pPr>
      <w:r>
        <w:rPr>
          <w:rFonts w:hint="eastAsia"/>
        </w:rPr>
        <w:lastRenderedPageBreak/>
        <w:t>N</w:t>
      </w:r>
      <w:r>
        <w:t>eural Network</w:t>
      </w:r>
    </w:p>
    <w:p w:rsidR="007B207C" w:rsidRDefault="007B207C" w:rsidP="00F764D3"/>
    <w:p w:rsidR="00112252" w:rsidRDefault="00112252" w:rsidP="00F764D3"/>
    <w:p w:rsidR="009A56C5" w:rsidRDefault="009A56C5" w:rsidP="00F764D3"/>
    <w:p w:rsidR="00E73F61" w:rsidRDefault="00E73F61" w:rsidP="00F764D3"/>
    <w:p w:rsidR="00E73F61" w:rsidRPr="00E73F61" w:rsidRDefault="007B207C" w:rsidP="007B207C">
      <w:pPr>
        <w:pStyle w:val="2"/>
      </w:pPr>
      <w:r>
        <w:rPr>
          <w:rFonts w:hint="eastAsia"/>
        </w:rPr>
        <w:t>D</w:t>
      </w:r>
      <w:r>
        <w:t>eep Learning</w:t>
      </w:r>
    </w:p>
    <w:p w:rsidR="00E73F61" w:rsidRDefault="00E73F61" w:rsidP="00F764D3"/>
    <w:p w:rsidR="00E73F61" w:rsidRDefault="00E73F61" w:rsidP="00F764D3"/>
    <w:p w:rsidR="00E73F61" w:rsidRDefault="00E73F61" w:rsidP="00F764D3"/>
    <w:p w:rsidR="00567962" w:rsidRPr="00EF41A4" w:rsidRDefault="00567962" w:rsidP="00F764D3"/>
    <w:sectPr w:rsidR="00567962" w:rsidRPr="00EF41A4" w:rsidSect="00DC0D3F">
      <w:headerReference w:type="even" r:id="rId22"/>
      <w:headerReference w:type="default" r:id="rId23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23B" w:rsidRDefault="001A623B" w:rsidP="00752AD0">
      <w:pPr>
        <w:spacing w:line="240" w:lineRule="auto"/>
      </w:pPr>
      <w:r>
        <w:separator/>
      </w:r>
    </w:p>
    <w:p w:rsidR="001A623B" w:rsidRDefault="001A623B"/>
  </w:endnote>
  <w:endnote w:type="continuationSeparator" w:id="0">
    <w:p w:rsidR="001A623B" w:rsidRDefault="001A623B" w:rsidP="00752AD0">
      <w:pPr>
        <w:spacing w:line="240" w:lineRule="auto"/>
      </w:pPr>
      <w:r>
        <w:continuationSeparator/>
      </w:r>
    </w:p>
    <w:p w:rsidR="001A623B" w:rsidRDefault="001A62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나눔바른고딕">
    <w:altName w:val="맑은 고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23B" w:rsidRDefault="001A623B" w:rsidP="00752AD0">
      <w:pPr>
        <w:spacing w:line="240" w:lineRule="auto"/>
      </w:pPr>
      <w:r>
        <w:separator/>
      </w:r>
    </w:p>
    <w:p w:rsidR="001A623B" w:rsidRDefault="001A623B"/>
  </w:footnote>
  <w:footnote w:type="continuationSeparator" w:id="0">
    <w:p w:rsidR="001A623B" w:rsidRDefault="001A623B" w:rsidP="00752AD0">
      <w:pPr>
        <w:spacing w:line="240" w:lineRule="auto"/>
      </w:pPr>
      <w:r>
        <w:continuationSeparator/>
      </w:r>
    </w:p>
    <w:p w:rsidR="001A623B" w:rsidRDefault="001A62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E4C" w:rsidRDefault="00DF6E4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5FE2EB9D" wp14:editId="1F75CC0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9" name="텍스트 상자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6E4C" w:rsidRDefault="00DF6E4C" w:rsidP="00210FBE">
                          <w:pPr>
                            <w:spacing w:line="240" w:lineRule="auto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STYLEREF  "</w:instrText>
                          </w:r>
                          <w:r>
                            <w:instrText>제목</w:instrText>
                          </w:r>
                          <w:r>
                            <w:instrText xml:space="preserve"> 2" \r  \* MERGEFORMAT </w:instrText>
                          </w:r>
                          <w:r>
                            <w:fldChar w:fldCharType="separate"/>
                          </w:r>
                          <w:r w:rsidR="00FC169A">
                            <w:rPr>
                              <w:noProof/>
                            </w:rPr>
                            <w:t>2.1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STYLEREF  "</w:instrText>
                          </w:r>
                          <w:r>
                            <w:instrText>제목</w:instrText>
                          </w:r>
                          <w:r>
                            <w:instrText xml:space="preserve"> 2"  \* MERGEFORMAT </w:instrText>
                          </w:r>
                          <w:r>
                            <w:fldChar w:fldCharType="separate"/>
                          </w:r>
                          <w:r w:rsidR="00FC169A">
                            <w:rPr>
                              <w:rFonts w:hint="eastAsia"/>
                              <w:noProof/>
                            </w:rPr>
                            <w:t>기본사항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E2EB9D" id="_x0000_t202" coordsize="21600,21600" o:spt="202" path="m,l,21600r21600,l21600,xe">
              <v:stroke joinstyle="miter"/>
              <v:path gradientshapeok="t" o:connecttype="rect"/>
            </v:shapetype>
            <v:shape id="텍스트 상자 220" o:spid="_x0000_s1026" type="#_x0000_t202" style="position:absolute;left:0;text-align:left;margin-left:0;margin-top:0;width:468pt;height:13.7pt;z-index:25166950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" o:allowincell="f" filled="f" stroked="f">
              <v:textbox style="mso-fit-shape-to-text:t" inset=",0,,0">
                <w:txbxContent>
                  <w:p w:rsidR="00DF6E4C" w:rsidRDefault="00DF6E4C" w:rsidP="00210FBE">
                    <w:pPr>
                      <w:spacing w:line="240" w:lineRule="auto"/>
                      <w:jc w:val="left"/>
                    </w:pPr>
                    <w:r>
                      <w:fldChar w:fldCharType="begin"/>
                    </w:r>
                    <w:r>
                      <w:instrText xml:space="preserve"> STYLEREF  "</w:instrText>
                    </w:r>
                    <w:r>
                      <w:instrText>제목</w:instrText>
                    </w:r>
                    <w:r>
                      <w:instrText xml:space="preserve"> 2" \r  \* MERGEFORMAT </w:instrText>
                    </w:r>
                    <w:r>
                      <w:fldChar w:fldCharType="separate"/>
                    </w:r>
                    <w:r w:rsidR="00FC169A">
                      <w:rPr>
                        <w:noProof/>
                      </w:rPr>
                      <w:t>2.1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STYLEREF  "</w:instrText>
                    </w:r>
                    <w:r>
                      <w:instrText>제목</w:instrText>
                    </w:r>
                    <w:r>
                      <w:instrText xml:space="preserve"> 2"  \* MERGEFORMAT </w:instrText>
                    </w:r>
                    <w:r>
                      <w:fldChar w:fldCharType="separate"/>
                    </w:r>
                    <w:r w:rsidR="00FC169A">
                      <w:rPr>
                        <w:rFonts w:hint="eastAsia"/>
                        <w:noProof/>
                      </w:rPr>
                      <w:t>기본사항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520711A" wp14:editId="489F960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1860" cy="147600"/>
              <wp:effectExtent l="0" t="0" r="0" b="3810"/>
              <wp:wrapNone/>
              <wp:docPr id="10" name="텍스트 상자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476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F6E4C" w:rsidRDefault="00DF6E4C" w:rsidP="00210FBE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C169A" w:rsidRPr="00FC169A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20711A" id="텍스트 상자 221" o:spid="_x0000_s1027" type="#_x0000_t202" style="position:absolute;left:0;text-align:left;margin-left:0;margin-top:0;width:71.8pt;height:11.6pt;z-index:25166848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" o:allowincell="f" fillcolor="#a8d08d [1945]" stroked="f">
              <v:textbox style="mso-fit-shape-to-text:t" inset=",0,,0">
                <w:txbxContent>
                  <w:p w:rsidR="00DF6E4C" w:rsidRDefault="00DF6E4C" w:rsidP="00210FBE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C169A" w:rsidRPr="00FC169A">
                      <w:rPr>
                        <w:noProof/>
                        <w:color w:val="FFFFFF" w:themeColor="background1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:rsidR="00DF6E4C" w:rsidRDefault="00DF6E4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E4C" w:rsidRDefault="00DF6E4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7E04E2D5" wp14:editId="1C7EFBB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6E4C" w:rsidRDefault="00DF6E4C" w:rsidP="00210FBE">
                          <w:pPr>
                            <w:spacing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STYLEREF  "</w:instrText>
                          </w:r>
                          <w:r>
                            <w:instrText>제목</w:instrText>
                          </w:r>
                          <w:r>
                            <w:instrText xml:space="preserve"> 1" \r  \* MERGEFORMAT </w:instrText>
                          </w:r>
                          <w:r>
                            <w:fldChar w:fldCharType="separate"/>
                          </w:r>
                          <w:r w:rsidR="00FC169A">
                            <w:rPr>
                              <w:noProof/>
                            </w:rPr>
                            <w:t>Chapter 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STYLEREF  "</w:instrText>
                          </w:r>
                          <w:r>
                            <w:instrText>제목</w:instrText>
                          </w:r>
                          <w:r>
                            <w:instrText xml:space="preserve"> 1" \* MERGEFORMAT </w:instrText>
                          </w:r>
                          <w:r>
                            <w:fldChar w:fldCharType="separate"/>
                          </w:r>
                          <w:r w:rsidR="00FC169A">
                            <w:rPr>
                              <w:noProof/>
                            </w:rPr>
                            <w:t>OpenCV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4E2D5"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28" type="#_x0000_t202" style="position:absolute;left:0;text-align:left;margin-left:0;margin-top:0;width:468pt;height:13.4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" o:allowincell="f" filled="f" stroked="f">
              <v:textbox style="mso-fit-shape-to-text:t" inset=",0,,0">
                <w:txbxContent>
                  <w:p w:rsidR="00DF6E4C" w:rsidRDefault="00DF6E4C" w:rsidP="00210FBE">
                    <w:pPr>
                      <w:spacing w:line="240" w:lineRule="auto"/>
                      <w:jc w:val="right"/>
                    </w:pPr>
                    <w:r>
                      <w:fldChar w:fldCharType="begin"/>
                    </w:r>
                    <w:r>
                      <w:instrText xml:space="preserve"> STYLEREF  "</w:instrText>
                    </w:r>
                    <w:r>
                      <w:instrText>제목</w:instrText>
                    </w:r>
                    <w:r>
                      <w:instrText xml:space="preserve"> 1" \r  \* MERGEFORMAT </w:instrText>
                    </w:r>
                    <w:r>
                      <w:fldChar w:fldCharType="separate"/>
                    </w:r>
                    <w:r w:rsidR="00FC169A">
                      <w:rPr>
                        <w:noProof/>
                      </w:rPr>
                      <w:t>Chapter 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STYLEREF  "</w:instrText>
                    </w:r>
                    <w:r>
                      <w:instrText>제목</w:instrText>
                    </w:r>
                    <w:r>
                      <w:instrText xml:space="preserve"> 1" \* MERGEFORMAT </w:instrText>
                    </w:r>
                    <w:r>
                      <w:fldChar w:fldCharType="separate"/>
                    </w:r>
                    <w:r w:rsidR="00FC169A">
                      <w:rPr>
                        <w:noProof/>
                      </w:rPr>
                      <w:t>OpenCV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E8A87F2" wp14:editId="338E362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47600"/>
              <wp:effectExtent l="0" t="0" r="0" b="3810"/>
              <wp:wrapNone/>
              <wp:docPr id="8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476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F6E4C" w:rsidRDefault="00DF6E4C" w:rsidP="00210FBE">
                          <w:pPr>
                            <w:spacing w:line="240" w:lineRule="auto"/>
                            <w:jc w:val="lef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C169A" w:rsidRPr="00FC169A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A87F2" id="텍스트 상자 219" o:spid="_x0000_s1029" type="#_x0000_t202" style="position:absolute;left:0;text-align:left;margin-left:20.8pt;margin-top:0;width:1in;height:11.6pt;z-index:25166540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" o:allowincell="f" fillcolor="#a8d08d [1945]" stroked="f">
              <v:textbox style="mso-fit-shape-to-text:t" inset=",0,,0">
                <w:txbxContent>
                  <w:p w:rsidR="00DF6E4C" w:rsidRDefault="00DF6E4C" w:rsidP="00210FBE">
                    <w:pPr>
                      <w:spacing w:line="240" w:lineRule="auto"/>
                      <w:jc w:val="lef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C169A" w:rsidRPr="00FC169A">
                      <w:rPr>
                        <w:noProof/>
                        <w:color w:val="FFFFFF" w:themeColor="background1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:rsidR="00DF6E4C" w:rsidRDefault="00DF6E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AC467F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E05676"/>
    <w:multiLevelType w:val="hybridMultilevel"/>
    <w:tmpl w:val="577ECE2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76132C"/>
    <w:multiLevelType w:val="hybridMultilevel"/>
    <w:tmpl w:val="733C32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785787"/>
    <w:multiLevelType w:val="hybridMultilevel"/>
    <w:tmpl w:val="1778D84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73E869"/>
    <w:multiLevelType w:val="multilevel"/>
    <w:tmpl w:val="560A42E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EAB49E3"/>
    <w:multiLevelType w:val="multilevel"/>
    <w:tmpl w:val="733C322E"/>
    <w:styleLink w:val="1"/>
    <w:lvl w:ilvl="0">
      <w:start w:val="1"/>
      <w:numFmt w:val="bullet"/>
      <w:lvlText w:val=""/>
      <w:lvlJc w:val="left"/>
      <w:pPr>
        <w:ind w:left="0" w:hanging="40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4375C39"/>
    <w:multiLevelType w:val="hybridMultilevel"/>
    <w:tmpl w:val="6BC6F9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2D94D35"/>
    <w:multiLevelType w:val="multilevel"/>
    <w:tmpl w:val="571AFB4A"/>
    <w:lvl w:ilvl="0">
      <w:start w:val="1"/>
      <w:numFmt w:val="decimal"/>
      <w:pStyle w:val="10"/>
      <w:suff w:val="space"/>
      <w:lvlText w:val="Chapter 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(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7C5529D2"/>
    <w:multiLevelType w:val="multilevel"/>
    <w:tmpl w:val="1CCE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388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AE8"/>
    <w:rsid w:val="00001ACF"/>
    <w:rsid w:val="00001F4E"/>
    <w:rsid w:val="00002C02"/>
    <w:rsid w:val="000047C7"/>
    <w:rsid w:val="00006484"/>
    <w:rsid w:val="000071AD"/>
    <w:rsid w:val="000107BD"/>
    <w:rsid w:val="00014973"/>
    <w:rsid w:val="000162E0"/>
    <w:rsid w:val="00016C37"/>
    <w:rsid w:val="000214C3"/>
    <w:rsid w:val="0002252D"/>
    <w:rsid w:val="00022A88"/>
    <w:rsid w:val="000243C2"/>
    <w:rsid w:val="00024F69"/>
    <w:rsid w:val="00026B23"/>
    <w:rsid w:val="00027557"/>
    <w:rsid w:val="00030ADF"/>
    <w:rsid w:val="00032243"/>
    <w:rsid w:val="0003251F"/>
    <w:rsid w:val="000334A2"/>
    <w:rsid w:val="0003362C"/>
    <w:rsid w:val="00033A89"/>
    <w:rsid w:val="00037F63"/>
    <w:rsid w:val="00041FA2"/>
    <w:rsid w:val="000434CD"/>
    <w:rsid w:val="00044132"/>
    <w:rsid w:val="0004552E"/>
    <w:rsid w:val="00045D48"/>
    <w:rsid w:val="00046496"/>
    <w:rsid w:val="00046D3E"/>
    <w:rsid w:val="00047CD5"/>
    <w:rsid w:val="00050739"/>
    <w:rsid w:val="00050E17"/>
    <w:rsid w:val="0005226B"/>
    <w:rsid w:val="00052E0D"/>
    <w:rsid w:val="0005397B"/>
    <w:rsid w:val="00053B81"/>
    <w:rsid w:val="000549D0"/>
    <w:rsid w:val="0005570C"/>
    <w:rsid w:val="00057B32"/>
    <w:rsid w:val="00057D23"/>
    <w:rsid w:val="000600FB"/>
    <w:rsid w:val="00060424"/>
    <w:rsid w:val="000605A0"/>
    <w:rsid w:val="000617CF"/>
    <w:rsid w:val="000630A3"/>
    <w:rsid w:val="00063497"/>
    <w:rsid w:val="000642B1"/>
    <w:rsid w:val="00064C01"/>
    <w:rsid w:val="00064C03"/>
    <w:rsid w:val="00065428"/>
    <w:rsid w:val="000658AC"/>
    <w:rsid w:val="00065954"/>
    <w:rsid w:val="00066E36"/>
    <w:rsid w:val="00067938"/>
    <w:rsid w:val="00070804"/>
    <w:rsid w:val="00071A96"/>
    <w:rsid w:val="00071FEF"/>
    <w:rsid w:val="0007317E"/>
    <w:rsid w:val="000748BA"/>
    <w:rsid w:val="000758CE"/>
    <w:rsid w:val="00075985"/>
    <w:rsid w:val="00075EB4"/>
    <w:rsid w:val="0007647D"/>
    <w:rsid w:val="000764D8"/>
    <w:rsid w:val="00076C63"/>
    <w:rsid w:val="00080D20"/>
    <w:rsid w:val="00081D9E"/>
    <w:rsid w:val="000826AC"/>
    <w:rsid w:val="00082935"/>
    <w:rsid w:val="00083369"/>
    <w:rsid w:val="00084261"/>
    <w:rsid w:val="00084A2A"/>
    <w:rsid w:val="000854E1"/>
    <w:rsid w:val="000865A7"/>
    <w:rsid w:val="00086F9B"/>
    <w:rsid w:val="00090854"/>
    <w:rsid w:val="000942FD"/>
    <w:rsid w:val="00094A43"/>
    <w:rsid w:val="0009668E"/>
    <w:rsid w:val="000A1707"/>
    <w:rsid w:val="000A2746"/>
    <w:rsid w:val="000A28E4"/>
    <w:rsid w:val="000A2A4C"/>
    <w:rsid w:val="000A3432"/>
    <w:rsid w:val="000A5376"/>
    <w:rsid w:val="000B07CE"/>
    <w:rsid w:val="000B0C4E"/>
    <w:rsid w:val="000B120A"/>
    <w:rsid w:val="000B1627"/>
    <w:rsid w:val="000B3ADC"/>
    <w:rsid w:val="000B4167"/>
    <w:rsid w:val="000B423B"/>
    <w:rsid w:val="000B5D65"/>
    <w:rsid w:val="000B5EFF"/>
    <w:rsid w:val="000B613F"/>
    <w:rsid w:val="000B6D09"/>
    <w:rsid w:val="000C052A"/>
    <w:rsid w:val="000C0EF7"/>
    <w:rsid w:val="000C1344"/>
    <w:rsid w:val="000C27FA"/>
    <w:rsid w:val="000C4018"/>
    <w:rsid w:val="000C4924"/>
    <w:rsid w:val="000C5210"/>
    <w:rsid w:val="000C590A"/>
    <w:rsid w:val="000C7909"/>
    <w:rsid w:val="000D165A"/>
    <w:rsid w:val="000D2034"/>
    <w:rsid w:val="000D28AA"/>
    <w:rsid w:val="000D2925"/>
    <w:rsid w:val="000D2DF7"/>
    <w:rsid w:val="000D32E5"/>
    <w:rsid w:val="000D45F7"/>
    <w:rsid w:val="000D62C4"/>
    <w:rsid w:val="000D6B45"/>
    <w:rsid w:val="000E2018"/>
    <w:rsid w:val="000E2149"/>
    <w:rsid w:val="000E32CB"/>
    <w:rsid w:val="000E4ACC"/>
    <w:rsid w:val="000E6683"/>
    <w:rsid w:val="000E6F28"/>
    <w:rsid w:val="000E7014"/>
    <w:rsid w:val="000E75E2"/>
    <w:rsid w:val="000F0B0C"/>
    <w:rsid w:val="000F0DAA"/>
    <w:rsid w:val="000F16BE"/>
    <w:rsid w:val="000F1D0C"/>
    <w:rsid w:val="000F2D8F"/>
    <w:rsid w:val="000F3301"/>
    <w:rsid w:val="000F4C19"/>
    <w:rsid w:val="000F4D26"/>
    <w:rsid w:val="000F58B8"/>
    <w:rsid w:val="000F5C4D"/>
    <w:rsid w:val="000F5D29"/>
    <w:rsid w:val="000F66AE"/>
    <w:rsid w:val="0010271C"/>
    <w:rsid w:val="00102FD8"/>
    <w:rsid w:val="00104A46"/>
    <w:rsid w:val="00105BB1"/>
    <w:rsid w:val="00106559"/>
    <w:rsid w:val="001115F3"/>
    <w:rsid w:val="00112252"/>
    <w:rsid w:val="001126D4"/>
    <w:rsid w:val="00114EAF"/>
    <w:rsid w:val="0011553A"/>
    <w:rsid w:val="001158A6"/>
    <w:rsid w:val="00116965"/>
    <w:rsid w:val="0011755D"/>
    <w:rsid w:val="00120666"/>
    <w:rsid w:val="00120964"/>
    <w:rsid w:val="00123F1E"/>
    <w:rsid w:val="00124058"/>
    <w:rsid w:val="0012610E"/>
    <w:rsid w:val="00126F28"/>
    <w:rsid w:val="001273F7"/>
    <w:rsid w:val="0012766F"/>
    <w:rsid w:val="00127DD6"/>
    <w:rsid w:val="001313A4"/>
    <w:rsid w:val="00132163"/>
    <w:rsid w:val="00133C37"/>
    <w:rsid w:val="00133CFC"/>
    <w:rsid w:val="00134695"/>
    <w:rsid w:val="00136661"/>
    <w:rsid w:val="001370BC"/>
    <w:rsid w:val="00140020"/>
    <w:rsid w:val="001409BA"/>
    <w:rsid w:val="00140D4B"/>
    <w:rsid w:val="001435A5"/>
    <w:rsid w:val="0014378C"/>
    <w:rsid w:val="00146BDE"/>
    <w:rsid w:val="001507BE"/>
    <w:rsid w:val="00153075"/>
    <w:rsid w:val="00153778"/>
    <w:rsid w:val="00153EEE"/>
    <w:rsid w:val="001540AF"/>
    <w:rsid w:val="001550CF"/>
    <w:rsid w:val="00156025"/>
    <w:rsid w:val="001616E2"/>
    <w:rsid w:val="001626C7"/>
    <w:rsid w:val="00163884"/>
    <w:rsid w:val="00166A84"/>
    <w:rsid w:val="0016793B"/>
    <w:rsid w:val="001706CF"/>
    <w:rsid w:val="00170F2F"/>
    <w:rsid w:val="0017131B"/>
    <w:rsid w:val="00172E99"/>
    <w:rsid w:val="00174B15"/>
    <w:rsid w:val="00174B60"/>
    <w:rsid w:val="001759D1"/>
    <w:rsid w:val="00175AC3"/>
    <w:rsid w:val="00175F2E"/>
    <w:rsid w:val="00176333"/>
    <w:rsid w:val="00176FF2"/>
    <w:rsid w:val="00180AFD"/>
    <w:rsid w:val="00181B99"/>
    <w:rsid w:val="00181DC6"/>
    <w:rsid w:val="00182234"/>
    <w:rsid w:val="0018272A"/>
    <w:rsid w:val="00182822"/>
    <w:rsid w:val="0018301D"/>
    <w:rsid w:val="00184666"/>
    <w:rsid w:val="0018522E"/>
    <w:rsid w:val="00185E92"/>
    <w:rsid w:val="001877CB"/>
    <w:rsid w:val="00187A26"/>
    <w:rsid w:val="00190E10"/>
    <w:rsid w:val="00190EC0"/>
    <w:rsid w:val="00190EEE"/>
    <w:rsid w:val="0019193C"/>
    <w:rsid w:val="001928ED"/>
    <w:rsid w:val="001930ED"/>
    <w:rsid w:val="00194F1C"/>
    <w:rsid w:val="00195650"/>
    <w:rsid w:val="00197CCC"/>
    <w:rsid w:val="001A1D56"/>
    <w:rsid w:val="001A1DA6"/>
    <w:rsid w:val="001A2ED0"/>
    <w:rsid w:val="001A2F32"/>
    <w:rsid w:val="001A364D"/>
    <w:rsid w:val="001A3836"/>
    <w:rsid w:val="001A3AB5"/>
    <w:rsid w:val="001A4000"/>
    <w:rsid w:val="001A48BC"/>
    <w:rsid w:val="001A49FE"/>
    <w:rsid w:val="001A5598"/>
    <w:rsid w:val="001A581B"/>
    <w:rsid w:val="001A623B"/>
    <w:rsid w:val="001A71D7"/>
    <w:rsid w:val="001A7597"/>
    <w:rsid w:val="001B001A"/>
    <w:rsid w:val="001B1C9C"/>
    <w:rsid w:val="001B32E0"/>
    <w:rsid w:val="001B3DED"/>
    <w:rsid w:val="001B454C"/>
    <w:rsid w:val="001B6325"/>
    <w:rsid w:val="001C0048"/>
    <w:rsid w:val="001C4795"/>
    <w:rsid w:val="001C605A"/>
    <w:rsid w:val="001C6937"/>
    <w:rsid w:val="001D1277"/>
    <w:rsid w:val="001D17B2"/>
    <w:rsid w:val="001D17DF"/>
    <w:rsid w:val="001E0755"/>
    <w:rsid w:val="001E0E86"/>
    <w:rsid w:val="001E3581"/>
    <w:rsid w:val="001E4F19"/>
    <w:rsid w:val="001E4FEF"/>
    <w:rsid w:val="001E5584"/>
    <w:rsid w:val="001E57AB"/>
    <w:rsid w:val="001E65B7"/>
    <w:rsid w:val="001F1166"/>
    <w:rsid w:val="001F13E8"/>
    <w:rsid w:val="001F3793"/>
    <w:rsid w:val="001F3FB6"/>
    <w:rsid w:val="001F4CA2"/>
    <w:rsid w:val="001F508D"/>
    <w:rsid w:val="001F5F25"/>
    <w:rsid w:val="001F717E"/>
    <w:rsid w:val="001F7FB4"/>
    <w:rsid w:val="00203AB1"/>
    <w:rsid w:val="002040BF"/>
    <w:rsid w:val="00205E36"/>
    <w:rsid w:val="00205FD8"/>
    <w:rsid w:val="00206CC0"/>
    <w:rsid w:val="00210FBE"/>
    <w:rsid w:val="00214A21"/>
    <w:rsid w:val="002161D3"/>
    <w:rsid w:val="00216F95"/>
    <w:rsid w:val="00217AA9"/>
    <w:rsid w:val="002213F7"/>
    <w:rsid w:val="002222E1"/>
    <w:rsid w:val="00223D3C"/>
    <w:rsid w:val="002245A7"/>
    <w:rsid w:val="00225829"/>
    <w:rsid w:val="002260DA"/>
    <w:rsid w:val="00227BDF"/>
    <w:rsid w:val="002313B0"/>
    <w:rsid w:val="002322D7"/>
    <w:rsid w:val="00233F1E"/>
    <w:rsid w:val="00233F76"/>
    <w:rsid w:val="0023464E"/>
    <w:rsid w:val="002350DB"/>
    <w:rsid w:val="0023633A"/>
    <w:rsid w:val="00236CD6"/>
    <w:rsid w:val="00240082"/>
    <w:rsid w:val="002415F0"/>
    <w:rsid w:val="00241B37"/>
    <w:rsid w:val="0024458C"/>
    <w:rsid w:val="0024492F"/>
    <w:rsid w:val="002459B5"/>
    <w:rsid w:val="00246608"/>
    <w:rsid w:val="00246982"/>
    <w:rsid w:val="00246CCE"/>
    <w:rsid w:val="00250BA0"/>
    <w:rsid w:val="00251792"/>
    <w:rsid w:val="00252268"/>
    <w:rsid w:val="00253AB3"/>
    <w:rsid w:val="002563F8"/>
    <w:rsid w:val="00261091"/>
    <w:rsid w:val="00262C36"/>
    <w:rsid w:val="002631D6"/>
    <w:rsid w:val="00263374"/>
    <w:rsid w:val="002633FF"/>
    <w:rsid w:val="00263B89"/>
    <w:rsid w:val="00263D14"/>
    <w:rsid w:val="00264F1A"/>
    <w:rsid w:val="00266194"/>
    <w:rsid w:val="002702D4"/>
    <w:rsid w:val="00270BB6"/>
    <w:rsid w:val="00271516"/>
    <w:rsid w:val="00273455"/>
    <w:rsid w:val="00275117"/>
    <w:rsid w:val="00275F16"/>
    <w:rsid w:val="0027665D"/>
    <w:rsid w:val="00277DD4"/>
    <w:rsid w:val="002804B0"/>
    <w:rsid w:val="002807C3"/>
    <w:rsid w:val="0028165A"/>
    <w:rsid w:val="00281A92"/>
    <w:rsid w:val="00281FF1"/>
    <w:rsid w:val="0028332A"/>
    <w:rsid w:val="00285328"/>
    <w:rsid w:val="00285D30"/>
    <w:rsid w:val="00286C39"/>
    <w:rsid w:val="00287CA6"/>
    <w:rsid w:val="00287F69"/>
    <w:rsid w:val="00290C3A"/>
    <w:rsid w:val="00292DA0"/>
    <w:rsid w:val="00296B8E"/>
    <w:rsid w:val="00296D61"/>
    <w:rsid w:val="0029793D"/>
    <w:rsid w:val="002A0AE8"/>
    <w:rsid w:val="002A34E4"/>
    <w:rsid w:val="002A3CC5"/>
    <w:rsid w:val="002A5CAA"/>
    <w:rsid w:val="002A6882"/>
    <w:rsid w:val="002A6AD9"/>
    <w:rsid w:val="002B225A"/>
    <w:rsid w:val="002B3143"/>
    <w:rsid w:val="002B32AE"/>
    <w:rsid w:val="002B38C1"/>
    <w:rsid w:val="002B5986"/>
    <w:rsid w:val="002B5DFF"/>
    <w:rsid w:val="002B65DA"/>
    <w:rsid w:val="002C096B"/>
    <w:rsid w:val="002C3D26"/>
    <w:rsid w:val="002C55DE"/>
    <w:rsid w:val="002C588F"/>
    <w:rsid w:val="002C6FBF"/>
    <w:rsid w:val="002C7071"/>
    <w:rsid w:val="002C7893"/>
    <w:rsid w:val="002D0964"/>
    <w:rsid w:val="002D111A"/>
    <w:rsid w:val="002D2252"/>
    <w:rsid w:val="002D2A65"/>
    <w:rsid w:val="002D2D59"/>
    <w:rsid w:val="002D30A3"/>
    <w:rsid w:val="002D4371"/>
    <w:rsid w:val="002D44E7"/>
    <w:rsid w:val="002D4E62"/>
    <w:rsid w:val="002D56EC"/>
    <w:rsid w:val="002D63DB"/>
    <w:rsid w:val="002E0032"/>
    <w:rsid w:val="002E00FD"/>
    <w:rsid w:val="002E375E"/>
    <w:rsid w:val="002E3DCD"/>
    <w:rsid w:val="002E4F10"/>
    <w:rsid w:val="002E5078"/>
    <w:rsid w:val="002E5341"/>
    <w:rsid w:val="002E769B"/>
    <w:rsid w:val="002F0952"/>
    <w:rsid w:val="002F1821"/>
    <w:rsid w:val="002F279B"/>
    <w:rsid w:val="002F4796"/>
    <w:rsid w:val="002F55E5"/>
    <w:rsid w:val="002F5B97"/>
    <w:rsid w:val="00300712"/>
    <w:rsid w:val="003012F6"/>
    <w:rsid w:val="00301741"/>
    <w:rsid w:val="0030264E"/>
    <w:rsid w:val="003053CA"/>
    <w:rsid w:val="0030652D"/>
    <w:rsid w:val="00306898"/>
    <w:rsid w:val="00306AB4"/>
    <w:rsid w:val="00306E09"/>
    <w:rsid w:val="00310F58"/>
    <w:rsid w:val="0031131C"/>
    <w:rsid w:val="00311D62"/>
    <w:rsid w:val="00312512"/>
    <w:rsid w:val="00313CB4"/>
    <w:rsid w:val="00315BCA"/>
    <w:rsid w:val="0031646F"/>
    <w:rsid w:val="00316678"/>
    <w:rsid w:val="00316C33"/>
    <w:rsid w:val="00316EF5"/>
    <w:rsid w:val="00321AE2"/>
    <w:rsid w:val="00322F41"/>
    <w:rsid w:val="0032348B"/>
    <w:rsid w:val="003244CC"/>
    <w:rsid w:val="003247FD"/>
    <w:rsid w:val="003251D9"/>
    <w:rsid w:val="00325E80"/>
    <w:rsid w:val="0033332C"/>
    <w:rsid w:val="00337927"/>
    <w:rsid w:val="003400A9"/>
    <w:rsid w:val="00341CF9"/>
    <w:rsid w:val="00343203"/>
    <w:rsid w:val="003437AA"/>
    <w:rsid w:val="0034469B"/>
    <w:rsid w:val="00345FD0"/>
    <w:rsid w:val="003464A3"/>
    <w:rsid w:val="0034794F"/>
    <w:rsid w:val="0035010B"/>
    <w:rsid w:val="00350324"/>
    <w:rsid w:val="003508B8"/>
    <w:rsid w:val="00350AD7"/>
    <w:rsid w:val="00356290"/>
    <w:rsid w:val="00356A20"/>
    <w:rsid w:val="003579E3"/>
    <w:rsid w:val="00362349"/>
    <w:rsid w:val="00363730"/>
    <w:rsid w:val="003648C3"/>
    <w:rsid w:val="00364C5A"/>
    <w:rsid w:val="00367672"/>
    <w:rsid w:val="00370075"/>
    <w:rsid w:val="00370E74"/>
    <w:rsid w:val="0037219C"/>
    <w:rsid w:val="00374F58"/>
    <w:rsid w:val="0037612D"/>
    <w:rsid w:val="0037687E"/>
    <w:rsid w:val="0038041D"/>
    <w:rsid w:val="00380F9B"/>
    <w:rsid w:val="00380FB3"/>
    <w:rsid w:val="003816CB"/>
    <w:rsid w:val="00381BC1"/>
    <w:rsid w:val="00382AA2"/>
    <w:rsid w:val="0038381F"/>
    <w:rsid w:val="00384226"/>
    <w:rsid w:val="00386ACA"/>
    <w:rsid w:val="003901B8"/>
    <w:rsid w:val="00392A13"/>
    <w:rsid w:val="003934F8"/>
    <w:rsid w:val="00393C44"/>
    <w:rsid w:val="00395BF9"/>
    <w:rsid w:val="00395F57"/>
    <w:rsid w:val="00396C85"/>
    <w:rsid w:val="003A16C3"/>
    <w:rsid w:val="003A1876"/>
    <w:rsid w:val="003A1B11"/>
    <w:rsid w:val="003A4BDA"/>
    <w:rsid w:val="003A6945"/>
    <w:rsid w:val="003A6E24"/>
    <w:rsid w:val="003A7072"/>
    <w:rsid w:val="003A7D25"/>
    <w:rsid w:val="003A7E6E"/>
    <w:rsid w:val="003B0AD6"/>
    <w:rsid w:val="003B1510"/>
    <w:rsid w:val="003B228A"/>
    <w:rsid w:val="003B2705"/>
    <w:rsid w:val="003B2C48"/>
    <w:rsid w:val="003B5394"/>
    <w:rsid w:val="003B543D"/>
    <w:rsid w:val="003B5A8E"/>
    <w:rsid w:val="003B7267"/>
    <w:rsid w:val="003C09D0"/>
    <w:rsid w:val="003C18F4"/>
    <w:rsid w:val="003C2286"/>
    <w:rsid w:val="003C32E0"/>
    <w:rsid w:val="003C362E"/>
    <w:rsid w:val="003C39FB"/>
    <w:rsid w:val="003C3A78"/>
    <w:rsid w:val="003C43D3"/>
    <w:rsid w:val="003C4D98"/>
    <w:rsid w:val="003C4FC8"/>
    <w:rsid w:val="003C501E"/>
    <w:rsid w:val="003C5470"/>
    <w:rsid w:val="003C5843"/>
    <w:rsid w:val="003C6023"/>
    <w:rsid w:val="003C75C5"/>
    <w:rsid w:val="003D00FF"/>
    <w:rsid w:val="003D1331"/>
    <w:rsid w:val="003D1463"/>
    <w:rsid w:val="003D26EF"/>
    <w:rsid w:val="003D3766"/>
    <w:rsid w:val="003D56D2"/>
    <w:rsid w:val="003E0861"/>
    <w:rsid w:val="003E0C5C"/>
    <w:rsid w:val="003E1728"/>
    <w:rsid w:val="003E2474"/>
    <w:rsid w:val="003E2814"/>
    <w:rsid w:val="003E3AFA"/>
    <w:rsid w:val="003E3CE6"/>
    <w:rsid w:val="003E44F6"/>
    <w:rsid w:val="003E5837"/>
    <w:rsid w:val="003E7CE1"/>
    <w:rsid w:val="003F2CF2"/>
    <w:rsid w:val="003F3598"/>
    <w:rsid w:val="003F400F"/>
    <w:rsid w:val="003F4200"/>
    <w:rsid w:val="003F4FCF"/>
    <w:rsid w:val="003F5373"/>
    <w:rsid w:val="003F7612"/>
    <w:rsid w:val="003F7FE8"/>
    <w:rsid w:val="004008FF"/>
    <w:rsid w:val="004011E2"/>
    <w:rsid w:val="0040150E"/>
    <w:rsid w:val="00401B62"/>
    <w:rsid w:val="004023C5"/>
    <w:rsid w:val="00403655"/>
    <w:rsid w:val="0040369F"/>
    <w:rsid w:val="004038E9"/>
    <w:rsid w:val="00405579"/>
    <w:rsid w:val="00405B3D"/>
    <w:rsid w:val="00406560"/>
    <w:rsid w:val="00406AD4"/>
    <w:rsid w:val="00407AC7"/>
    <w:rsid w:val="00407B17"/>
    <w:rsid w:val="00410AB1"/>
    <w:rsid w:val="00410EE8"/>
    <w:rsid w:val="00413927"/>
    <w:rsid w:val="00413FCF"/>
    <w:rsid w:val="004143CA"/>
    <w:rsid w:val="00415F68"/>
    <w:rsid w:val="004169E3"/>
    <w:rsid w:val="00417D5B"/>
    <w:rsid w:val="004207DF"/>
    <w:rsid w:val="00420F26"/>
    <w:rsid w:val="004212F5"/>
    <w:rsid w:val="00422087"/>
    <w:rsid w:val="0042270E"/>
    <w:rsid w:val="00423122"/>
    <w:rsid w:val="00423358"/>
    <w:rsid w:val="00424253"/>
    <w:rsid w:val="0042430D"/>
    <w:rsid w:val="00424C94"/>
    <w:rsid w:val="004251ED"/>
    <w:rsid w:val="00425C71"/>
    <w:rsid w:val="0042744F"/>
    <w:rsid w:val="00427CAA"/>
    <w:rsid w:val="004327A6"/>
    <w:rsid w:val="00432AA3"/>
    <w:rsid w:val="004344BF"/>
    <w:rsid w:val="00435EBD"/>
    <w:rsid w:val="00436577"/>
    <w:rsid w:val="00436ACF"/>
    <w:rsid w:val="0044192F"/>
    <w:rsid w:val="004433DA"/>
    <w:rsid w:val="00445092"/>
    <w:rsid w:val="00445FDF"/>
    <w:rsid w:val="00446C18"/>
    <w:rsid w:val="00447F2A"/>
    <w:rsid w:val="00450092"/>
    <w:rsid w:val="00451D9E"/>
    <w:rsid w:val="00454ED6"/>
    <w:rsid w:val="004551B9"/>
    <w:rsid w:val="00455AD0"/>
    <w:rsid w:val="0045663E"/>
    <w:rsid w:val="00457E3D"/>
    <w:rsid w:val="00460A76"/>
    <w:rsid w:val="00462131"/>
    <w:rsid w:val="0046358C"/>
    <w:rsid w:val="00464798"/>
    <w:rsid w:val="0046485C"/>
    <w:rsid w:val="0047011D"/>
    <w:rsid w:val="00470F2D"/>
    <w:rsid w:val="0047122E"/>
    <w:rsid w:val="00471752"/>
    <w:rsid w:val="00473847"/>
    <w:rsid w:val="004755C5"/>
    <w:rsid w:val="00475BEA"/>
    <w:rsid w:val="004774D7"/>
    <w:rsid w:val="00480BEE"/>
    <w:rsid w:val="00481E6A"/>
    <w:rsid w:val="00481E9F"/>
    <w:rsid w:val="00482216"/>
    <w:rsid w:val="0048280A"/>
    <w:rsid w:val="00482EFF"/>
    <w:rsid w:val="004831FA"/>
    <w:rsid w:val="0048387B"/>
    <w:rsid w:val="0048433B"/>
    <w:rsid w:val="00485197"/>
    <w:rsid w:val="00485242"/>
    <w:rsid w:val="00486238"/>
    <w:rsid w:val="0049109F"/>
    <w:rsid w:val="0049142E"/>
    <w:rsid w:val="00491C88"/>
    <w:rsid w:val="004920DC"/>
    <w:rsid w:val="004931EF"/>
    <w:rsid w:val="00493407"/>
    <w:rsid w:val="00494ACC"/>
    <w:rsid w:val="0049665C"/>
    <w:rsid w:val="004972EA"/>
    <w:rsid w:val="004A07F7"/>
    <w:rsid w:val="004A210B"/>
    <w:rsid w:val="004A3485"/>
    <w:rsid w:val="004A3F42"/>
    <w:rsid w:val="004A43D6"/>
    <w:rsid w:val="004A5009"/>
    <w:rsid w:val="004A614C"/>
    <w:rsid w:val="004A6E62"/>
    <w:rsid w:val="004A73E5"/>
    <w:rsid w:val="004A7884"/>
    <w:rsid w:val="004A7BEB"/>
    <w:rsid w:val="004B0D70"/>
    <w:rsid w:val="004B1B04"/>
    <w:rsid w:val="004B2192"/>
    <w:rsid w:val="004B42D6"/>
    <w:rsid w:val="004B49D7"/>
    <w:rsid w:val="004B5823"/>
    <w:rsid w:val="004B5D5D"/>
    <w:rsid w:val="004C0186"/>
    <w:rsid w:val="004C01A4"/>
    <w:rsid w:val="004C01C5"/>
    <w:rsid w:val="004C08BC"/>
    <w:rsid w:val="004C242B"/>
    <w:rsid w:val="004C2C2F"/>
    <w:rsid w:val="004C30EA"/>
    <w:rsid w:val="004C3CC9"/>
    <w:rsid w:val="004C4FC2"/>
    <w:rsid w:val="004C6D3B"/>
    <w:rsid w:val="004C6DF0"/>
    <w:rsid w:val="004C7373"/>
    <w:rsid w:val="004D30DC"/>
    <w:rsid w:val="004D420F"/>
    <w:rsid w:val="004D53A0"/>
    <w:rsid w:val="004D63CB"/>
    <w:rsid w:val="004D6555"/>
    <w:rsid w:val="004D68E8"/>
    <w:rsid w:val="004E0175"/>
    <w:rsid w:val="004E0270"/>
    <w:rsid w:val="004E07AB"/>
    <w:rsid w:val="004E0E23"/>
    <w:rsid w:val="004E0F0A"/>
    <w:rsid w:val="004E2A88"/>
    <w:rsid w:val="004E5497"/>
    <w:rsid w:val="004E7822"/>
    <w:rsid w:val="004F18DE"/>
    <w:rsid w:val="004F35BE"/>
    <w:rsid w:val="004F3EC0"/>
    <w:rsid w:val="005016F9"/>
    <w:rsid w:val="00501B6E"/>
    <w:rsid w:val="00501EBE"/>
    <w:rsid w:val="00501F05"/>
    <w:rsid w:val="00503B63"/>
    <w:rsid w:val="005041A2"/>
    <w:rsid w:val="0050486C"/>
    <w:rsid w:val="0050515E"/>
    <w:rsid w:val="00507FC3"/>
    <w:rsid w:val="005113B9"/>
    <w:rsid w:val="00511D27"/>
    <w:rsid w:val="00515927"/>
    <w:rsid w:val="00521B02"/>
    <w:rsid w:val="005227A1"/>
    <w:rsid w:val="00522A06"/>
    <w:rsid w:val="00523246"/>
    <w:rsid w:val="00524443"/>
    <w:rsid w:val="00524A28"/>
    <w:rsid w:val="00524CF8"/>
    <w:rsid w:val="00524E34"/>
    <w:rsid w:val="00525126"/>
    <w:rsid w:val="00526784"/>
    <w:rsid w:val="00527076"/>
    <w:rsid w:val="00533256"/>
    <w:rsid w:val="0053440A"/>
    <w:rsid w:val="00534E01"/>
    <w:rsid w:val="00534E6B"/>
    <w:rsid w:val="005354D3"/>
    <w:rsid w:val="005363BA"/>
    <w:rsid w:val="00536E1F"/>
    <w:rsid w:val="00540365"/>
    <w:rsid w:val="0054166D"/>
    <w:rsid w:val="00545503"/>
    <w:rsid w:val="00545B62"/>
    <w:rsid w:val="005463EA"/>
    <w:rsid w:val="00547B69"/>
    <w:rsid w:val="00550122"/>
    <w:rsid w:val="0055014A"/>
    <w:rsid w:val="00554BFE"/>
    <w:rsid w:val="0055602D"/>
    <w:rsid w:val="00556149"/>
    <w:rsid w:val="00556187"/>
    <w:rsid w:val="00561119"/>
    <w:rsid w:val="00561FE5"/>
    <w:rsid w:val="00563FB5"/>
    <w:rsid w:val="005650ED"/>
    <w:rsid w:val="005655AC"/>
    <w:rsid w:val="00566593"/>
    <w:rsid w:val="005665F6"/>
    <w:rsid w:val="00567962"/>
    <w:rsid w:val="00567DA4"/>
    <w:rsid w:val="00567F40"/>
    <w:rsid w:val="00570A72"/>
    <w:rsid w:val="0057216F"/>
    <w:rsid w:val="00572824"/>
    <w:rsid w:val="00574067"/>
    <w:rsid w:val="005753E4"/>
    <w:rsid w:val="00575BCF"/>
    <w:rsid w:val="00580AFD"/>
    <w:rsid w:val="00581C28"/>
    <w:rsid w:val="00582EF5"/>
    <w:rsid w:val="00584367"/>
    <w:rsid w:val="00584AEB"/>
    <w:rsid w:val="00584B54"/>
    <w:rsid w:val="00584DF9"/>
    <w:rsid w:val="00584E76"/>
    <w:rsid w:val="0059310E"/>
    <w:rsid w:val="005940BB"/>
    <w:rsid w:val="00597097"/>
    <w:rsid w:val="005A0DF8"/>
    <w:rsid w:val="005A3189"/>
    <w:rsid w:val="005A3245"/>
    <w:rsid w:val="005A4E69"/>
    <w:rsid w:val="005A583E"/>
    <w:rsid w:val="005A5C0C"/>
    <w:rsid w:val="005A5D5D"/>
    <w:rsid w:val="005B0702"/>
    <w:rsid w:val="005B2F55"/>
    <w:rsid w:val="005B3000"/>
    <w:rsid w:val="005B3316"/>
    <w:rsid w:val="005B4CC2"/>
    <w:rsid w:val="005B6BED"/>
    <w:rsid w:val="005C0456"/>
    <w:rsid w:val="005C1C68"/>
    <w:rsid w:val="005C28E8"/>
    <w:rsid w:val="005C3DDD"/>
    <w:rsid w:val="005C5381"/>
    <w:rsid w:val="005C5B25"/>
    <w:rsid w:val="005C5CD8"/>
    <w:rsid w:val="005C71DF"/>
    <w:rsid w:val="005D0D11"/>
    <w:rsid w:val="005D2091"/>
    <w:rsid w:val="005D366E"/>
    <w:rsid w:val="005D3C3A"/>
    <w:rsid w:val="005D543E"/>
    <w:rsid w:val="005D5B51"/>
    <w:rsid w:val="005D6A21"/>
    <w:rsid w:val="005D7812"/>
    <w:rsid w:val="005E0975"/>
    <w:rsid w:val="005E16D2"/>
    <w:rsid w:val="005E1BAD"/>
    <w:rsid w:val="005E1EE3"/>
    <w:rsid w:val="005E48B9"/>
    <w:rsid w:val="005E62EF"/>
    <w:rsid w:val="005E71DF"/>
    <w:rsid w:val="005E7445"/>
    <w:rsid w:val="005F0349"/>
    <w:rsid w:val="005F0357"/>
    <w:rsid w:val="005F1F73"/>
    <w:rsid w:val="005F7EA3"/>
    <w:rsid w:val="0060045C"/>
    <w:rsid w:val="00601383"/>
    <w:rsid w:val="00601916"/>
    <w:rsid w:val="00602FBB"/>
    <w:rsid w:val="006050B8"/>
    <w:rsid w:val="00605843"/>
    <w:rsid w:val="00606C6B"/>
    <w:rsid w:val="00607376"/>
    <w:rsid w:val="0060764C"/>
    <w:rsid w:val="006078BE"/>
    <w:rsid w:val="00610A90"/>
    <w:rsid w:val="00610BFA"/>
    <w:rsid w:val="006128BF"/>
    <w:rsid w:val="00613238"/>
    <w:rsid w:val="00613271"/>
    <w:rsid w:val="00614847"/>
    <w:rsid w:val="00614C3D"/>
    <w:rsid w:val="00615A21"/>
    <w:rsid w:val="00616098"/>
    <w:rsid w:val="0061639F"/>
    <w:rsid w:val="00623490"/>
    <w:rsid w:val="00625B5D"/>
    <w:rsid w:val="00625D07"/>
    <w:rsid w:val="00625EC4"/>
    <w:rsid w:val="00625F62"/>
    <w:rsid w:val="0062665E"/>
    <w:rsid w:val="00627A15"/>
    <w:rsid w:val="00630003"/>
    <w:rsid w:val="006302C1"/>
    <w:rsid w:val="00630C25"/>
    <w:rsid w:val="006318DE"/>
    <w:rsid w:val="0063313F"/>
    <w:rsid w:val="006344FF"/>
    <w:rsid w:val="00634D84"/>
    <w:rsid w:val="006351A7"/>
    <w:rsid w:val="006368FE"/>
    <w:rsid w:val="00636A41"/>
    <w:rsid w:val="0063799D"/>
    <w:rsid w:val="00637A15"/>
    <w:rsid w:val="00637EF7"/>
    <w:rsid w:val="00640D60"/>
    <w:rsid w:val="00642365"/>
    <w:rsid w:val="00642BAB"/>
    <w:rsid w:val="00642C63"/>
    <w:rsid w:val="00642D3B"/>
    <w:rsid w:val="00643539"/>
    <w:rsid w:val="00644821"/>
    <w:rsid w:val="0064594B"/>
    <w:rsid w:val="00646FD6"/>
    <w:rsid w:val="006472EA"/>
    <w:rsid w:val="006474C5"/>
    <w:rsid w:val="00654144"/>
    <w:rsid w:val="00654874"/>
    <w:rsid w:val="00654A9C"/>
    <w:rsid w:val="0065565B"/>
    <w:rsid w:val="00656B57"/>
    <w:rsid w:val="00663F39"/>
    <w:rsid w:val="00664739"/>
    <w:rsid w:val="00666E29"/>
    <w:rsid w:val="00666F71"/>
    <w:rsid w:val="006671C8"/>
    <w:rsid w:val="00670E18"/>
    <w:rsid w:val="00671729"/>
    <w:rsid w:val="00671C86"/>
    <w:rsid w:val="00674908"/>
    <w:rsid w:val="006749D2"/>
    <w:rsid w:val="00674FFB"/>
    <w:rsid w:val="00681FA1"/>
    <w:rsid w:val="00682538"/>
    <w:rsid w:val="006850C4"/>
    <w:rsid w:val="00685804"/>
    <w:rsid w:val="00686DEC"/>
    <w:rsid w:val="00690378"/>
    <w:rsid w:val="006906A5"/>
    <w:rsid w:val="00690AB5"/>
    <w:rsid w:val="00693339"/>
    <w:rsid w:val="00693738"/>
    <w:rsid w:val="00693DC2"/>
    <w:rsid w:val="00693F9D"/>
    <w:rsid w:val="00694B3E"/>
    <w:rsid w:val="00694E20"/>
    <w:rsid w:val="00695551"/>
    <w:rsid w:val="00697316"/>
    <w:rsid w:val="006A0138"/>
    <w:rsid w:val="006A2B3D"/>
    <w:rsid w:val="006A3FB3"/>
    <w:rsid w:val="006A4968"/>
    <w:rsid w:val="006A508D"/>
    <w:rsid w:val="006A59E7"/>
    <w:rsid w:val="006B1183"/>
    <w:rsid w:val="006B1890"/>
    <w:rsid w:val="006B1A2E"/>
    <w:rsid w:val="006B2DD2"/>
    <w:rsid w:val="006B3A60"/>
    <w:rsid w:val="006B41E4"/>
    <w:rsid w:val="006B498D"/>
    <w:rsid w:val="006C1037"/>
    <w:rsid w:val="006C29C6"/>
    <w:rsid w:val="006C357E"/>
    <w:rsid w:val="006C36D0"/>
    <w:rsid w:val="006C3F68"/>
    <w:rsid w:val="006C4732"/>
    <w:rsid w:val="006C5809"/>
    <w:rsid w:val="006C6C62"/>
    <w:rsid w:val="006D0C94"/>
    <w:rsid w:val="006D16F5"/>
    <w:rsid w:val="006D2851"/>
    <w:rsid w:val="006D301B"/>
    <w:rsid w:val="006D412F"/>
    <w:rsid w:val="006D41C1"/>
    <w:rsid w:val="006D42E6"/>
    <w:rsid w:val="006D430F"/>
    <w:rsid w:val="006D43D9"/>
    <w:rsid w:val="006D531B"/>
    <w:rsid w:val="006D672A"/>
    <w:rsid w:val="006D7650"/>
    <w:rsid w:val="006D7CE9"/>
    <w:rsid w:val="006E0333"/>
    <w:rsid w:val="006E09D7"/>
    <w:rsid w:val="006E11A4"/>
    <w:rsid w:val="006E4C12"/>
    <w:rsid w:val="006E5304"/>
    <w:rsid w:val="006E66FD"/>
    <w:rsid w:val="006E6ED5"/>
    <w:rsid w:val="006E70F1"/>
    <w:rsid w:val="006F0CAF"/>
    <w:rsid w:val="006F3340"/>
    <w:rsid w:val="006F449F"/>
    <w:rsid w:val="006F614C"/>
    <w:rsid w:val="007002C5"/>
    <w:rsid w:val="00700FB1"/>
    <w:rsid w:val="00701154"/>
    <w:rsid w:val="00701F93"/>
    <w:rsid w:val="0070215D"/>
    <w:rsid w:val="00702B92"/>
    <w:rsid w:val="007031EA"/>
    <w:rsid w:val="0070381E"/>
    <w:rsid w:val="00703CCE"/>
    <w:rsid w:val="0070540C"/>
    <w:rsid w:val="00712156"/>
    <w:rsid w:val="00712B02"/>
    <w:rsid w:val="007149EB"/>
    <w:rsid w:val="007156BC"/>
    <w:rsid w:val="00715DF3"/>
    <w:rsid w:val="007178B0"/>
    <w:rsid w:val="00720F32"/>
    <w:rsid w:val="00720FF6"/>
    <w:rsid w:val="00722389"/>
    <w:rsid w:val="007248C9"/>
    <w:rsid w:val="00725FAA"/>
    <w:rsid w:val="00726CF7"/>
    <w:rsid w:val="007274DE"/>
    <w:rsid w:val="00730B7F"/>
    <w:rsid w:val="00731427"/>
    <w:rsid w:val="00731BD5"/>
    <w:rsid w:val="00731D95"/>
    <w:rsid w:val="007327C6"/>
    <w:rsid w:val="00732A58"/>
    <w:rsid w:val="00732CA0"/>
    <w:rsid w:val="00733635"/>
    <w:rsid w:val="007339B3"/>
    <w:rsid w:val="00733ED6"/>
    <w:rsid w:val="00734A19"/>
    <w:rsid w:val="00740A9C"/>
    <w:rsid w:val="0074175E"/>
    <w:rsid w:val="0074379F"/>
    <w:rsid w:val="00746D81"/>
    <w:rsid w:val="0075009C"/>
    <w:rsid w:val="007504C3"/>
    <w:rsid w:val="00750DAC"/>
    <w:rsid w:val="00752AD0"/>
    <w:rsid w:val="00754C88"/>
    <w:rsid w:val="00757992"/>
    <w:rsid w:val="00757B5A"/>
    <w:rsid w:val="00760A0C"/>
    <w:rsid w:val="0076283E"/>
    <w:rsid w:val="00763CF9"/>
    <w:rsid w:val="007647C6"/>
    <w:rsid w:val="007648E0"/>
    <w:rsid w:val="007655C3"/>
    <w:rsid w:val="00765870"/>
    <w:rsid w:val="007668FA"/>
    <w:rsid w:val="007700AB"/>
    <w:rsid w:val="00773A0C"/>
    <w:rsid w:val="00774DD0"/>
    <w:rsid w:val="007772A3"/>
    <w:rsid w:val="00777F5D"/>
    <w:rsid w:val="00780C09"/>
    <w:rsid w:val="00783A2B"/>
    <w:rsid w:val="00784056"/>
    <w:rsid w:val="007852FD"/>
    <w:rsid w:val="0078555C"/>
    <w:rsid w:val="0078580E"/>
    <w:rsid w:val="00785CC3"/>
    <w:rsid w:val="00785D41"/>
    <w:rsid w:val="00786172"/>
    <w:rsid w:val="0078633C"/>
    <w:rsid w:val="00787026"/>
    <w:rsid w:val="0079092B"/>
    <w:rsid w:val="00791372"/>
    <w:rsid w:val="00791F90"/>
    <w:rsid w:val="0079252B"/>
    <w:rsid w:val="00792774"/>
    <w:rsid w:val="007929C2"/>
    <w:rsid w:val="00792C71"/>
    <w:rsid w:val="00793383"/>
    <w:rsid w:val="0079382B"/>
    <w:rsid w:val="00793A6E"/>
    <w:rsid w:val="00794303"/>
    <w:rsid w:val="00794CF7"/>
    <w:rsid w:val="00795F33"/>
    <w:rsid w:val="007968E4"/>
    <w:rsid w:val="00797C5E"/>
    <w:rsid w:val="007A032C"/>
    <w:rsid w:val="007A04FD"/>
    <w:rsid w:val="007A284C"/>
    <w:rsid w:val="007A4E13"/>
    <w:rsid w:val="007A5090"/>
    <w:rsid w:val="007A61AB"/>
    <w:rsid w:val="007A63FF"/>
    <w:rsid w:val="007A73D0"/>
    <w:rsid w:val="007A7C1F"/>
    <w:rsid w:val="007B0A4C"/>
    <w:rsid w:val="007B207C"/>
    <w:rsid w:val="007B3ED4"/>
    <w:rsid w:val="007B4307"/>
    <w:rsid w:val="007B4ACC"/>
    <w:rsid w:val="007B5BB7"/>
    <w:rsid w:val="007B5C7D"/>
    <w:rsid w:val="007B6273"/>
    <w:rsid w:val="007B6741"/>
    <w:rsid w:val="007C2471"/>
    <w:rsid w:val="007C25C4"/>
    <w:rsid w:val="007C2A91"/>
    <w:rsid w:val="007C2C98"/>
    <w:rsid w:val="007C2FE9"/>
    <w:rsid w:val="007C356D"/>
    <w:rsid w:val="007C7206"/>
    <w:rsid w:val="007C74A9"/>
    <w:rsid w:val="007C7801"/>
    <w:rsid w:val="007D08BC"/>
    <w:rsid w:val="007D0D51"/>
    <w:rsid w:val="007D118A"/>
    <w:rsid w:val="007D1F21"/>
    <w:rsid w:val="007D1F37"/>
    <w:rsid w:val="007D2235"/>
    <w:rsid w:val="007D28D7"/>
    <w:rsid w:val="007D4330"/>
    <w:rsid w:val="007D4793"/>
    <w:rsid w:val="007D765F"/>
    <w:rsid w:val="007D7881"/>
    <w:rsid w:val="007E054C"/>
    <w:rsid w:val="007E0A2C"/>
    <w:rsid w:val="007E0B30"/>
    <w:rsid w:val="007E4B43"/>
    <w:rsid w:val="007E5009"/>
    <w:rsid w:val="007E5173"/>
    <w:rsid w:val="007F1276"/>
    <w:rsid w:val="007F1724"/>
    <w:rsid w:val="007F2BA5"/>
    <w:rsid w:val="007F2E64"/>
    <w:rsid w:val="007F51BA"/>
    <w:rsid w:val="007F5ADF"/>
    <w:rsid w:val="007F5F95"/>
    <w:rsid w:val="007F6885"/>
    <w:rsid w:val="007F76FC"/>
    <w:rsid w:val="007F7ED1"/>
    <w:rsid w:val="00800D82"/>
    <w:rsid w:val="008023B8"/>
    <w:rsid w:val="008028FA"/>
    <w:rsid w:val="00802F4B"/>
    <w:rsid w:val="00804023"/>
    <w:rsid w:val="008053C1"/>
    <w:rsid w:val="0080583A"/>
    <w:rsid w:val="00805C02"/>
    <w:rsid w:val="0080631A"/>
    <w:rsid w:val="008065D1"/>
    <w:rsid w:val="00810604"/>
    <w:rsid w:val="00810AB9"/>
    <w:rsid w:val="00812FC3"/>
    <w:rsid w:val="0081341B"/>
    <w:rsid w:val="00813A5C"/>
    <w:rsid w:val="00813FE3"/>
    <w:rsid w:val="00816BBF"/>
    <w:rsid w:val="00817797"/>
    <w:rsid w:val="00820169"/>
    <w:rsid w:val="00821840"/>
    <w:rsid w:val="008231ED"/>
    <w:rsid w:val="00824866"/>
    <w:rsid w:val="00824B83"/>
    <w:rsid w:val="00825D8A"/>
    <w:rsid w:val="0082620C"/>
    <w:rsid w:val="00827758"/>
    <w:rsid w:val="008277F5"/>
    <w:rsid w:val="00831580"/>
    <w:rsid w:val="00831BE4"/>
    <w:rsid w:val="008323A7"/>
    <w:rsid w:val="00832604"/>
    <w:rsid w:val="008330B5"/>
    <w:rsid w:val="00835E2A"/>
    <w:rsid w:val="00837DE2"/>
    <w:rsid w:val="008405EF"/>
    <w:rsid w:val="00841032"/>
    <w:rsid w:val="0084194C"/>
    <w:rsid w:val="00844A85"/>
    <w:rsid w:val="00844F5A"/>
    <w:rsid w:val="008454B1"/>
    <w:rsid w:val="008454BF"/>
    <w:rsid w:val="008455AD"/>
    <w:rsid w:val="00845A4C"/>
    <w:rsid w:val="00845B1B"/>
    <w:rsid w:val="008502DB"/>
    <w:rsid w:val="00850306"/>
    <w:rsid w:val="008517CF"/>
    <w:rsid w:val="00851ADA"/>
    <w:rsid w:val="00851EB5"/>
    <w:rsid w:val="00852907"/>
    <w:rsid w:val="008529F1"/>
    <w:rsid w:val="00852F3C"/>
    <w:rsid w:val="00853487"/>
    <w:rsid w:val="00853AD8"/>
    <w:rsid w:val="00853B18"/>
    <w:rsid w:val="0085403F"/>
    <w:rsid w:val="00861FFE"/>
    <w:rsid w:val="00866916"/>
    <w:rsid w:val="00866C57"/>
    <w:rsid w:val="0087001C"/>
    <w:rsid w:val="00870814"/>
    <w:rsid w:val="008711E6"/>
    <w:rsid w:val="008724D0"/>
    <w:rsid w:val="00872C6C"/>
    <w:rsid w:val="008810DD"/>
    <w:rsid w:val="00881DC9"/>
    <w:rsid w:val="008842C7"/>
    <w:rsid w:val="00884A6D"/>
    <w:rsid w:val="008852E5"/>
    <w:rsid w:val="008868C5"/>
    <w:rsid w:val="00886F2E"/>
    <w:rsid w:val="0088783B"/>
    <w:rsid w:val="00887A1A"/>
    <w:rsid w:val="008922E4"/>
    <w:rsid w:val="00892C6C"/>
    <w:rsid w:val="00892DDC"/>
    <w:rsid w:val="00893FF3"/>
    <w:rsid w:val="00895D2A"/>
    <w:rsid w:val="0089663A"/>
    <w:rsid w:val="008A17E2"/>
    <w:rsid w:val="008A1D44"/>
    <w:rsid w:val="008A2308"/>
    <w:rsid w:val="008A3233"/>
    <w:rsid w:val="008A5FE3"/>
    <w:rsid w:val="008A6F93"/>
    <w:rsid w:val="008A7C2A"/>
    <w:rsid w:val="008B372A"/>
    <w:rsid w:val="008B52EF"/>
    <w:rsid w:val="008B58E5"/>
    <w:rsid w:val="008B61FC"/>
    <w:rsid w:val="008C03AD"/>
    <w:rsid w:val="008C048F"/>
    <w:rsid w:val="008C09F3"/>
    <w:rsid w:val="008C11D2"/>
    <w:rsid w:val="008C124A"/>
    <w:rsid w:val="008C25B7"/>
    <w:rsid w:val="008C2F3E"/>
    <w:rsid w:val="008C3407"/>
    <w:rsid w:val="008C3D2E"/>
    <w:rsid w:val="008C56FD"/>
    <w:rsid w:val="008C6C02"/>
    <w:rsid w:val="008D024C"/>
    <w:rsid w:val="008D0551"/>
    <w:rsid w:val="008D2891"/>
    <w:rsid w:val="008D2FDB"/>
    <w:rsid w:val="008D3A8F"/>
    <w:rsid w:val="008D4B2F"/>
    <w:rsid w:val="008D69D3"/>
    <w:rsid w:val="008D6A78"/>
    <w:rsid w:val="008D6F2D"/>
    <w:rsid w:val="008E0D16"/>
    <w:rsid w:val="008E15A8"/>
    <w:rsid w:val="008E1C72"/>
    <w:rsid w:val="008E2764"/>
    <w:rsid w:val="008E3759"/>
    <w:rsid w:val="008E49E0"/>
    <w:rsid w:val="008E5C00"/>
    <w:rsid w:val="008E7A45"/>
    <w:rsid w:val="008E7FE6"/>
    <w:rsid w:val="008F0C4F"/>
    <w:rsid w:val="008F162B"/>
    <w:rsid w:val="008F4D1C"/>
    <w:rsid w:val="008F556E"/>
    <w:rsid w:val="008F5D8B"/>
    <w:rsid w:val="008F61C0"/>
    <w:rsid w:val="008F69B0"/>
    <w:rsid w:val="008F712C"/>
    <w:rsid w:val="008F771D"/>
    <w:rsid w:val="008F7838"/>
    <w:rsid w:val="00900AD3"/>
    <w:rsid w:val="00901E74"/>
    <w:rsid w:val="00901F18"/>
    <w:rsid w:val="00904E12"/>
    <w:rsid w:val="00905D8E"/>
    <w:rsid w:val="00906D4C"/>
    <w:rsid w:val="009100E3"/>
    <w:rsid w:val="00911983"/>
    <w:rsid w:val="0091330B"/>
    <w:rsid w:val="009153C7"/>
    <w:rsid w:val="0091577E"/>
    <w:rsid w:val="00916F2C"/>
    <w:rsid w:val="00917C7D"/>
    <w:rsid w:val="00917FB5"/>
    <w:rsid w:val="009210F6"/>
    <w:rsid w:val="00921919"/>
    <w:rsid w:val="00922260"/>
    <w:rsid w:val="00922441"/>
    <w:rsid w:val="0092361E"/>
    <w:rsid w:val="00924E55"/>
    <w:rsid w:val="009253D3"/>
    <w:rsid w:val="0093096E"/>
    <w:rsid w:val="00933DAD"/>
    <w:rsid w:val="009371FD"/>
    <w:rsid w:val="0094041D"/>
    <w:rsid w:val="00940FB6"/>
    <w:rsid w:val="0094188F"/>
    <w:rsid w:val="00941EC5"/>
    <w:rsid w:val="00945639"/>
    <w:rsid w:val="00946FEA"/>
    <w:rsid w:val="009473EA"/>
    <w:rsid w:val="0095007F"/>
    <w:rsid w:val="0095063D"/>
    <w:rsid w:val="00950D22"/>
    <w:rsid w:val="00951874"/>
    <w:rsid w:val="00953EA0"/>
    <w:rsid w:val="009543C9"/>
    <w:rsid w:val="009543F7"/>
    <w:rsid w:val="00956453"/>
    <w:rsid w:val="009611FD"/>
    <w:rsid w:val="009612F8"/>
    <w:rsid w:val="00962882"/>
    <w:rsid w:val="00962CBF"/>
    <w:rsid w:val="009631CE"/>
    <w:rsid w:val="009639DF"/>
    <w:rsid w:val="00964058"/>
    <w:rsid w:val="00964258"/>
    <w:rsid w:val="00964B23"/>
    <w:rsid w:val="00964DB6"/>
    <w:rsid w:val="00966B26"/>
    <w:rsid w:val="00970986"/>
    <w:rsid w:val="00971D5E"/>
    <w:rsid w:val="009725EF"/>
    <w:rsid w:val="00972D34"/>
    <w:rsid w:val="0097362A"/>
    <w:rsid w:val="0097453B"/>
    <w:rsid w:val="0097543D"/>
    <w:rsid w:val="0097638C"/>
    <w:rsid w:val="00977ED8"/>
    <w:rsid w:val="0098251F"/>
    <w:rsid w:val="00982554"/>
    <w:rsid w:val="00983746"/>
    <w:rsid w:val="00986828"/>
    <w:rsid w:val="00986DA0"/>
    <w:rsid w:val="0098715B"/>
    <w:rsid w:val="00987493"/>
    <w:rsid w:val="00987C11"/>
    <w:rsid w:val="00987C29"/>
    <w:rsid w:val="00991515"/>
    <w:rsid w:val="00991569"/>
    <w:rsid w:val="00991837"/>
    <w:rsid w:val="009921DE"/>
    <w:rsid w:val="009924FD"/>
    <w:rsid w:val="00993623"/>
    <w:rsid w:val="00996DF1"/>
    <w:rsid w:val="00997908"/>
    <w:rsid w:val="00997F08"/>
    <w:rsid w:val="009A12C7"/>
    <w:rsid w:val="009A2414"/>
    <w:rsid w:val="009A2621"/>
    <w:rsid w:val="009A31F7"/>
    <w:rsid w:val="009A33A9"/>
    <w:rsid w:val="009A44FC"/>
    <w:rsid w:val="009A46BE"/>
    <w:rsid w:val="009A56C5"/>
    <w:rsid w:val="009A6969"/>
    <w:rsid w:val="009B00E4"/>
    <w:rsid w:val="009B3637"/>
    <w:rsid w:val="009B52C3"/>
    <w:rsid w:val="009B6333"/>
    <w:rsid w:val="009B695F"/>
    <w:rsid w:val="009B6B81"/>
    <w:rsid w:val="009B7A20"/>
    <w:rsid w:val="009B7C9A"/>
    <w:rsid w:val="009C0267"/>
    <w:rsid w:val="009C0909"/>
    <w:rsid w:val="009C10ED"/>
    <w:rsid w:val="009C161C"/>
    <w:rsid w:val="009C2013"/>
    <w:rsid w:val="009C210D"/>
    <w:rsid w:val="009C2FE6"/>
    <w:rsid w:val="009C3693"/>
    <w:rsid w:val="009C7CDD"/>
    <w:rsid w:val="009D0392"/>
    <w:rsid w:val="009D0488"/>
    <w:rsid w:val="009D2118"/>
    <w:rsid w:val="009D416F"/>
    <w:rsid w:val="009D52AE"/>
    <w:rsid w:val="009D7C30"/>
    <w:rsid w:val="009E03ED"/>
    <w:rsid w:val="009E06EA"/>
    <w:rsid w:val="009E1C45"/>
    <w:rsid w:val="009E200B"/>
    <w:rsid w:val="009E3CD9"/>
    <w:rsid w:val="009E6058"/>
    <w:rsid w:val="009E79BE"/>
    <w:rsid w:val="009F1BC2"/>
    <w:rsid w:val="009F2F2E"/>
    <w:rsid w:val="009F357B"/>
    <w:rsid w:val="009F370F"/>
    <w:rsid w:val="009F3C87"/>
    <w:rsid w:val="009F3DD8"/>
    <w:rsid w:val="009F3E24"/>
    <w:rsid w:val="009F4BEA"/>
    <w:rsid w:val="009F6C16"/>
    <w:rsid w:val="009F7DC5"/>
    <w:rsid w:val="00A00CF7"/>
    <w:rsid w:val="00A01882"/>
    <w:rsid w:val="00A05C7E"/>
    <w:rsid w:val="00A06450"/>
    <w:rsid w:val="00A06DC2"/>
    <w:rsid w:val="00A1254B"/>
    <w:rsid w:val="00A12C0D"/>
    <w:rsid w:val="00A14630"/>
    <w:rsid w:val="00A161BA"/>
    <w:rsid w:val="00A1624B"/>
    <w:rsid w:val="00A169D1"/>
    <w:rsid w:val="00A16A99"/>
    <w:rsid w:val="00A178B6"/>
    <w:rsid w:val="00A22401"/>
    <w:rsid w:val="00A22DD0"/>
    <w:rsid w:val="00A2479C"/>
    <w:rsid w:val="00A24F3D"/>
    <w:rsid w:val="00A2520A"/>
    <w:rsid w:val="00A25CD5"/>
    <w:rsid w:val="00A26815"/>
    <w:rsid w:val="00A27EF5"/>
    <w:rsid w:val="00A30002"/>
    <w:rsid w:val="00A30189"/>
    <w:rsid w:val="00A30B37"/>
    <w:rsid w:val="00A329B1"/>
    <w:rsid w:val="00A32C70"/>
    <w:rsid w:val="00A3349A"/>
    <w:rsid w:val="00A34ACF"/>
    <w:rsid w:val="00A36257"/>
    <w:rsid w:val="00A37FD3"/>
    <w:rsid w:val="00A41A35"/>
    <w:rsid w:val="00A41BED"/>
    <w:rsid w:val="00A457BA"/>
    <w:rsid w:val="00A47446"/>
    <w:rsid w:val="00A47D0E"/>
    <w:rsid w:val="00A51201"/>
    <w:rsid w:val="00A540F2"/>
    <w:rsid w:val="00A55026"/>
    <w:rsid w:val="00A621F0"/>
    <w:rsid w:val="00A63EED"/>
    <w:rsid w:val="00A64EDF"/>
    <w:rsid w:val="00A66802"/>
    <w:rsid w:val="00A67053"/>
    <w:rsid w:val="00A67864"/>
    <w:rsid w:val="00A71808"/>
    <w:rsid w:val="00A734F8"/>
    <w:rsid w:val="00A74631"/>
    <w:rsid w:val="00A76D24"/>
    <w:rsid w:val="00A77417"/>
    <w:rsid w:val="00A81813"/>
    <w:rsid w:val="00A84E67"/>
    <w:rsid w:val="00A853EA"/>
    <w:rsid w:val="00A85C49"/>
    <w:rsid w:val="00A867D8"/>
    <w:rsid w:val="00A87EBB"/>
    <w:rsid w:val="00A94042"/>
    <w:rsid w:val="00A94631"/>
    <w:rsid w:val="00A971B2"/>
    <w:rsid w:val="00AA0652"/>
    <w:rsid w:val="00AA1B0F"/>
    <w:rsid w:val="00AA1D72"/>
    <w:rsid w:val="00AA252E"/>
    <w:rsid w:val="00AA2658"/>
    <w:rsid w:val="00AA31AF"/>
    <w:rsid w:val="00AA3840"/>
    <w:rsid w:val="00AA3E5D"/>
    <w:rsid w:val="00AA4E86"/>
    <w:rsid w:val="00AA76F6"/>
    <w:rsid w:val="00AB0667"/>
    <w:rsid w:val="00AB06C9"/>
    <w:rsid w:val="00AB0B12"/>
    <w:rsid w:val="00AB1E18"/>
    <w:rsid w:val="00AB2633"/>
    <w:rsid w:val="00AB335B"/>
    <w:rsid w:val="00AB3DE1"/>
    <w:rsid w:val="00AB6756"/>
    <w:rsid w:val="00AB6C81"/>
    <w:rsid w:val="00AB7D4D"/>
    <w:rsid w:val="00AB7D69"/>
    <w:rsid w:val="00AB7F78"/>
    <w:rsid w:val="00AC0570"/>
    <w:rsid w:val="00AC15B4"/>
    <w:rsid w:val="00AC1880"/>
    <w:rsid w:val="00AC25A3"/>
    <w:rsid w:val="00AC441A"/>
    <w:rsid w:val="00AC7315"/>
    <w:rsid w:val="00AD0137"/>
    <w:rsid w:val="00AD17D0"/>
    <w:rsid w:val="00AD2AF2"/>
    <w:rsid w:val="00AD4C4B"/>
    <w:rsid w:val="00AD55F3"/>
    <w:rsid w:val="00AD5735"/>
    <w:rsid w:val="00AD65CB"/>
    <w:rsid w:val="00AE0152"/>
    <w:rsid w:val="00AE02CA"/>
    <w:rsid w:val="00AE0687"/>
    <w:rsid w:val="00AE08DD"/>
    <w:rsid w:val="00AE2C9B"/>
    <w:rsid w:val="00AE4391"/>
    <w:rsid w:val="00AE581F"/>
    <w:rsid w:val="00AF1339"/>
    <w:rsid w:val="00AF589E"/>
    <w:rsid w:val="00AF5FAC"/>
    <w:rsid w:val="00AF6B78"/>
    <w:rsid w:val="00B0014E"/>
    <w:rsid w:val="00B00220"/>
    <w:rsid w:val="00B00AB1"/>
    <w:rsid w:val="00B0202B"/>
    <w:rsid w:val="00B02F17"/>
    <w:rsid w:val="00B03844"/>
    <w:rsid w:val="00B0504B"/>
    <w:rsid w:val="00B05907"/>
    <w:rsid w:val="00B05D8A"/>
    <w:rsid w:val="00B0713A"/>
    <w:rsid w:val="00B07334"/>
    <w:rsid w:val="00B13319"/>
    <w:rsid w:val="00B148BB"/>
    <w:rsid w:val="00B14A04"/>
    <w:rsid w:val="00B14E5A"/>
    <w:rsid w:val="00B155D3"/>
    <w:rsid w:val="00B15E76"/>
    <w:rsid w:val="00B16FBD"/>
    <w:rsid w:val="00B21994"/>
    <w:rsid w:val="00B21AFA"/>
    <w:rsid w:val="00B23389"/>
    <w:rsid w:val="00B241C5"/>
    <w:rsid w:val="00B24F10"/>
    <w:rsid w:val="00B267D8"/>
    <w:rsid w:val="00B26B9D"/>
    <w:rsid w:val="00B2751A"/>
    <w:rsid w:val="00B3028F"/>
    <w:rsid w:val="00B31CE0"/>
    <w:rsid w:val="00B32D5F"/>
    <w:rsid w:val="00B33F2E"/>
    <w:rsid w:val="00B369D2"/>
    <w:rsid w:val="00B36DEF"/>
    <w:rsid w:val="00B37588"/>
    <w:rsid w:val="00B4082D"/>
    <w:rsid w:val="00B41425"/>
    <w:rsid w:val="00B416AA"/>
    <w:rsid w:val="00B4232F"/>
    <w:rsid w:val="00B44F33"/>
    <w:rsid w:val="00B45E10"/>
    <w:rsid w:val="00B46108"/>
    <w:rsid w:val="00B46A03"/>
    <w:rsid w:val="00B4706B"/>
    <w:rsid w:val="00B47D06"/>
    <w:rsid w:val="00B50B43"/>
    <w:rsid w:val="00B521FD"/>
    <w:rsid w:val="00B528A5"/>
    <w:rsid w:val="00B52A02"/>
    <w:rsid w:val="00B55549"/>
    <w:rsid w:val="00B5635E"/>
    <w:rsid w:val="00B56F5F"/>
    <w:rsid w:val="00B57F1D"/>
    <w:rsid w:val="00B63187"/>
    <w:rsid w:val="00B63F95"/>
    <w:rsid w:val="00B64829"/>
    <w:rsid w:val="00B661A0"/>
    <w:rsid w:val="00B67184"/>
    <w:rsid w:val="00B671C3"/>
    <w:rsid w:val="00B7026E"/>
    <w:rsid w:val="00B70338"/>
    <w:rsid w:val="00B70ED0"/>
    <w:rsid w:val="00B71C65"/>
    <w:rsid w:val="00B71F9B"/>
    <w:rsid w:val="00B72095"/>
    <w:rsid w:val="00B720EB"/>
    <w:rsid w:val="00B74434"/>
    <w:rsid w:val="00B7469F"/>
    <w:rsid w:val="00B76EE0"/>
    <w:rsid w:val="00B77C84"/>
    <w:rsid w:val="00B80142"/>
    <w:rsid w:val="00B82EE0"/>
    <w:rsid w:val="00B834CE"/>
    <w:rsid w:val="00B8505C"/>
    <w:rsid w:val="00B85886"/>
    <w:rsid w:val="00B85CDC"/>
    <w:rsid w:val="00B87407"/>
    <w:rsid w:val="00B87B46"/>
    <w:rsid w:val="00B87EF8"/>
    <w:rsid w:val="00B87F80"/>
    <w:rsid w:val="00B90B96"/>
    <w:rsid w:val="00B91191"/>
    <w:rsid w:val="00B91BB2"/>
    <w:rsid w:val="00B91E49"/>
    <w:rsid w:val="00B9246D"/>
    <w:rsid w:val="00B92A01"/>
    <w:rsid w:val="00B92A10"/>
    <w:rsid w:val="00B93153"/>
    <w:rsid w:val="00B93FF3"/>
    <w:rsid w:val="00B96D9E"/>
    <w:rsid w:val="00B97F0F"/>
    <w:rsid w:val="00BA19C2"/>
    <w:rsid w:val="00BA2698"/>
    <w:rsid w:val="00BA2E9F"/>
    <w:rsid w:val="00BA30C2"/>
    <w:rsid w:val="00BA3ADA"/>
    <w:rsid w:val="00BA3E5D"/>
    <w:rsid w:val="00BA42ED"/>
    <w:rsid w:val="00BA5BCA"/>
    <w:rsid w:val="00BA7554"/>
    <w:rsid w:val="00BB53E6"/>
    <w:rsid w:val="00BB5B35"/>
    <w:rsid w:val="00BB7E0C"/>
    <w:rsid w:val="00BC0CCE"/>
    <w:rsid w:val="00BC1B02"/>
    <w:rsid w:val="00BC2952"/>
    <w:rsid w:val="00BC45FB"/>
    <w:rsid w:val="00BC623D"/>
    <w:rsid w:val="00BC65F3"/>
    <w:rsid w:val="00BC6BBA"/>
    <w:rsid w:val="00BC6E2D"/>
    <w:rsid w:val="00BC739E"/>
    <w:rsid w:val="00BC7A83"/>
    <w:rsid w:val="00BC7D4A"/>
    <w:rsid w:val="00BD0927"/>
    <w:rsid w:val="00BD0E09"/>
    <w:rsid w:val="00BD1C9C"/>
    <w:rsid w:val="00BD281C"/>
    <w:rsid w:val="00BD2D65"/>
    <w:rsid w:val="00BD4388"/>
    <w:rsid w:val="00BD68E4"/>
    <w:rsid w:val="00BD7FDE"/>
    <w:rsid w:val="00BE13D0"/>
    <w:rsid w:val="00BE1ABF"/>
    <w:rsid w:val="00BE2565"/>
    <w:rsid w:val="00BE5AE8"/>
    <w:rsid w:val="00BE6355"/>
    <w:rsid w:val="00BE6A90"/>
    <w:rsid w:val="00BE723B"/>
    <w:rsid w:val="00BF038E"/>
    <w:rsid w:val="00BF079C"/>
    <w:rsid w:val="00BF0EBE"/>
    <w:rsid w:val="00BF3512"/>
    <w:rsid w:val="00BF58F8"/>
    <w:rsid w:val="00BF6366"/>
    <w:rsid w:val="00C00F49"/>
    <w:rsid w:val="00C01318"/>
    <w:rsid w:val="00C01539"/>
    <w:rsid w:val="00C03A53"/>
    <w:rsid w:val="00C055E0"/>
    <w:rsid w:val="00C05FD3"/>
    <w:rsid w:val="00C06481"/>
    <w:rsid w:val="00C1174E"/>
    <w:rsid w:val="00C119A5"/>
    <w:rsid w:val="00C11BF2"/>
    <w:rsid w:val="00C14195"/>
    <w:rsid w:val="00C20F3D"/>
    <w:rsid w:val="00C211C8"/>
    <w:rsid w:val="00C226C2"/>
    <w:rsid w:val="00C23588"/>
    <w:rsid w:val="00C240D7"/>
    <w:rsid w:val="00C24809"/>
    <w:rsid w:val="00C25A92"/>
    <w:rsid w:val="00C329D2"/>
    <w:rsid w:val="00C33112"/>
    <w:rsid w:val="00C354B7"/>
    <w:rsid w:val="00C400BC"/>
    <w:rsid w:val="00C40245"/>
    <w:rsid w:val="00C416A7"/>
    <w:rsid w:val="00C41A28"/>
    <w:rsid w:val="00C421EB"/>
    <w:rsid w:val="00C44677"/>
    <w:rsid w:val="00C451D3"/>
    <w:rsid w:val="00C45424"/>
    <w:rsid w:val="00C46CCD"/>
    <w:rsid w:val="00C51D87"/>
    <w:rsid w:val="00C531EF"/>
    <w:rsid w:val="00C53C25"/>
    <w:rsid w:val="00C557FC"/>
    <w:rsid w:val="00C56307"/>
    <w:rsid w:val="00C573B2"/>
    <w:rsid w:val="00C62100"/>
    <w:rsid w:val="00C62D41"/>
    <w:rsid w:val="00C632A3"/>
    <w:rsid w:val="00C634A2"/>
    <w:rsid w:val="00C64199"/>
    <w:rsid w:val="00C64A9D"/>
    <w:rsid w:val="00C65919"/>
    <w:rsid w:val="00C65EEC"/>
    <w:rsid w:val="00C66E86"/>
    <w:rsid w:val="00C67440"/>
    <w:rsid w:val="00C67EFD"/>
    <w:rsid w:val="00C67FA1"/>
    <w:rsid w:val="00C72575"/>
    <w:rsid w:val="00C7264F"/>
    <w:rsid w:val="00C7454E"/>
    <w:rsid w:val="00C77B43"/>
    <w:rsid w:val="00C8044F"/>
    <w:rsid w:val="00C809B4"/>
    <w:rsid w:val="00C828CF"/>
    <w:rsid w:val="00C849C7"/>
    <w:rsid w:val="00C85217"/>
    <w:rsid w:val="00C862CD"/>
    <w:rsid w:val="00C864DF"/>
    <w:rsid w:val="00C91EDE"/>
    <w:rsid w:val="00C92226"/>
    <w:rsid w:val="00C92CC3"/>
    <w:rsid w:val="00C92FF4"/>
    <w:rsid w:val="00C935D0"/>
    <w:rsid w:val="00C93E68"/>
    <w:rsid w:val="00C94220"/>
    <w:rsid w:val="00C95742"/>
    <w:rsid w:val="00C9605F"/>
    <w:rsid w:val="00CA001E"/>
    <w:rsid w:val="00CA022D"/>
    <w:rsid w:val="00CA0403"/>
    <w:rsid w:val="00CA133E"/>
    <w:rsid w:val="00CA1F34"/>
    <w:rsid w:val="00CA2E84"/>
    <w:rsid w:val="00CA460C"/>
    <w:rsid w:val="00CA519D"/>
    <w:rsid w:val="00CA6BFD"/>
    <w:rsid w:val="00CB2245"/>
    <w:rsid w:val="00CB3DA8"/>
    <w:rsid w:val="00CB504E"/>
    <w:rsid w:val="00CB578D"/>
    <w:rsid w:val="00CB58B5"/>
    <w:rsid w:val="00CB5F8B"/>
    <w:rsid w:val="00CB7868"/>
    <w:rsid w:val="00CC00E8"/>
    <w:rsid w:val="00CC0946"/>
    <w:rsid w:val="00CC2AF9"/>
    <w:rsid w:val="00CC4F86"/>
    <w:rsid w:val="00CC51C4"/>
    <w:rsid w:val="00CC6266"/>
    <w:rsid w:val="00CD07DE"/>
    <w:rsid w:val="00CD1117"/>
    <w:rsid w:val="00CD2754"/>
    <w:rsid w:val="00CD27DF"/>
    <w:rsid w:val="00CD30BD"/>
    <w:rsid w:val="00CD4239"/>
    <w:rsid w:val="00CD5FEB"/>
    <w:rsid w:val="00CD6785"/>
    <w:rsid w:val="00CE0021"/>
    <w:rsid w:val="00CE0F6A"/>
    <w:rsid w:val="00CE4625"/>
    <w:rsid w:val="00CE79EE"/>
    <w:rsid w:val="00CE7F16"/>
    <w:rsid w:val="00CF07BD"/>
    <w:rsid w:val="00CF083C"/>
    <w:rsid w:val="00CF0A81"/>
    <w:rsid w:val="00CF1157"/>
    <w:rsid w:val="00CF1B85"/>
    <w:rsid w:val="00CF36CD"/>
    <w:rsid w:val="00CF435A"/>
    <w:rsid w:val="00CF43C0"/>
    <w:rsid w:val="00CF48FF"/>
    <w:rsid w:val="00CF5AC9"/>
    <w:rsid w:val="00CF62A9"/>
    <w:rsid w:val="00CF6E8C"/>
    <w:rsid w:val="00D00007"/>
    <w:rsid w:val="00D010D4"/>
    <w:rsid w:val="00D01D21"/>
    <w:rsid w:val="00D029D7"/>
    <w:rsid w:val="00D02E59"/>
    <w:rsid w:val="00D0385D"/>
    <w:rsid w:val="00D06CCB"/>
    <w:rsid w:val="00D10465"/>
    <w:rsid w:val="00D111E2"/>
    <w:rsid w:val="00D11DD0"/>
    <w:rsid w:val="00D120B4"/>
    <w:rsid w:val="00D12DE4"/>
    <w:rsid w:val="00D1391C"/>
    <w:rsid w:val="00D13B7B"/>
    <w:rsid w:val="00D13BA5"/>
    <w:rsid w:val="00D14D27"/>
    <w:rsid w:val="00D15080"/>
    <w:rsid w:val="00D15CA1"/>
    <w:rsid w:val="00D16411"/>
    <w:rsid w:val="00D16F52"/>
    <w:rsid w:val="00D216CA"/>
    <w:rsid w:val="00D2177D"/>
    <w:rsid w:val="00D217AC"/>
    <w:rsid w:val="00D22E6D"/>
    <w:rsid w:val="00D235D5"/>
    <w:rsid w:val="00D238C5"/>
    <w:rsid w:val="00D2397C"/>
    <w:rsid w:val="00D24D82"/>
    <w:rsid w:val="00D2623B"/>
    <w:rsid w:val="00D27301"/>
    <w:rsid w:val="00D2776E"/>
    <w:rsid w:val="00D27F1B"/>
    <w:rsid w:val="00D30695"/>
    <w:rsid w:val="00D31BFA"/>
    <w:rsid w:val="00D329C4"/>
    <w:rsid w:val="00D33CEF"/>
    <w:rsid w:val="00D3476D"/>
    <w:rsid w:val="00D35288"/>
    <w:rsid w:val="00D35B04"/>
    <w:rsid w:val="00D36AAF"/>
    <w:rsid w:val="00D4052C"/>
    <w:rsid w:val="00D40CA0"/>
    <w:rsid w:val="00D42B53"/>
    <w:rsid w:val="00D42C39"/>
    <w:rsid w:val="00D43FDA"/>
    <w:rsid w:val="00D44EEB"/>
    <w:rsid w:val="00D4503C"/>
    <w:rsid w:val="00D470B0"/>
    <w:rsid w:val="00D51117"/>
    <w:rsid w:val="00D51AAA"/>
    <w:rsid w:val="00D525F9"/>
    <w:rsid w:val="00D52FF3"/>
    <w:rsid w:val="00D535C9"/>
    <w:rsid w:val="00D549E1"/>
    <w:rsid w:val="00D5593D"/>
    <w:rsid w:val="00D56666"/>
    <w:rsid w:val="00D57205"/>
    <w:rsid w:val="00D61562"/>
    <w:rsid w:val="00D61921"/>
    <w:rsid w:val="00D62778"/>
    <w:rsid w:val="00D6678C"/>
    <w:rsid w:val="00D66ABE"/>
    <w:rsid w:val="00D71209"/>
    <w:rsid w:val="00D72609"/>
    <w:rsid w:val="00D73170"/>
    <w:rsid w:val="00D73312"/>
    <w:rsid w:val="00D73CF7"/>
    <w:rsid w:val="00D7432B"/>
    <w:rsid w:val="00D7445E"/>
    <w:rsid w:val="00D77352"/>
    <w:rsid w:val="00D80447"/>
    <w:rsid w:val="00D80C16"/>
    <w:rsid w:val="00D81177"/>
    <w:rsid w:val="00D821F4"/>
    <w:rsid w:val="00D8247B"/>
    <w:rsid w:val="00D85090"/>
    <w:rsid w:val="00D85AEC"/>
    <w:rsid w:val="00D9009A"/>
    <w:rsid w:val="00D9017E"/>
    <w:rsid w:val="00D90535"/>
    <w:rsid w:val="00D90A8F"/>
    <w:rsid w:val="00D916FC"/>
    <w:rsid w:val="00D93244"/>
    <w:rsid w:val="00D93B93"/>
    <w:rsid w:val="00D95C90"/>
    <w:rsid w:val="00D96F9E"/>
    <w:rsid w:val="00D9768F"/>
    <w:rsid w:val="00DA10E6"/>
    <w:rsid w:val="00DA2336"/>
    <w:rsid w:val="00DA2472"/>
    <w:rsid w:val="00DA74EF"/>
    <w:rsid w:val="00DA7A5E"/>
    <w:rsid w:val="00DA7C4C"/>
    <w:rsid w:val="00DB1AA4"/>
    <w:rsid w:val="00DB29E0"/>
    <w:rsid w:val="00DB4B70"/>
    <w:rsid w:val="00DB4C6D"/>
    <w:rsid w:val="00DB5986"/>
    <w:rsid w:val="00DB6C6F"/>
    <w:rsid w:val="00DC0D3F"/>
    <w:rsid w:val="00DC3CDD"/>
    <w:rsid w:val="00DC3EBF"/>
    <w:rsid w:val="00DC40A6"/>
    <w:rsid w:val="00DC5359"/>
    <w:rsid w:val="00DC5DB9"/>
    <w:rsid w:val="00DC6782"/>
    <w:rsid w:val="00DC78C8"/>
    <w:rsid w:val="00DC7ACF"/>
    <w:rsid w:val="00DC7E7C"/>
    <w:rsid w:val="00DD17F3"/>
    <w:rsid w:val="00DD2775"/>
    <w:rsid w:val="00DD2E94"/>
    <w:rsid w:val="00DD3AA9"/>
    <w:rsid w:val="00DD429C"/>
    <w:rsid w:val="00DD667C"/>
    <w:rsid w:val="00DD7CD0"/>
    <w:rsid w:val="00DE1478"/>
    <w:rsid w:val="00DE151D"/>
    <w:rsid w:val="00DE1EE9"/>
    <w:rsid w:val="00DE1F83"/>
    <w:rsid w:val="00DE1FF1"/>
    <w:rsid w:val="00DE249A"/>
    <w:rsid w:val="00DE2B33"/>
    <w:rsid w:val="00DE3278"/>
    <w:rsid w:val="00DE41EB"/>
    <w:rsid w:val="00DE4E88"/>
    <w:rsid w:val="00DE541A"/>
    <w:rsid w:val="00DE55D2"/>
    <w:rsid w:val="00DE5A7A"/>
    <w:rsid w:val="00DE68DF"/>
    <w:rsid w:val="00DE77E8"/>
    <w:rsid w:val="00DF1093"/>
    <w:rsid w:val="00DF21E4"/>
    <w:rsid w:val="00DF3360"/>
    <w:rsid w:val="00DF3CBC"/>
    <w:rsid w:val="00DF5A6C"/>
    <w:rsid w:val="00DF66A7"/>
    <w:rsid w:val="00DF6E4C"/>
    <w:rsid w:val="00DF775B"/>
    <w:rsid w:val="00DF7D89"/>
    <w:rsid w:val="00E00381"/>
    <w:rsid w:val="00E02739"/>
    <w:rsid w:val="00E03C46"/>
    <w:rsid w:val="00E05EA3"/>
    <w:rsid w:val="00E061AE"/>
    <w:rsid w:val="00E106D6"/>
    <w:rsid w:val="00E10B4F"/>
    <w:rsid w:val="00E11605"/>
    <w:rsid w:val="00E11DA7"/>
    <w:rsid w:val="00E13530"/>
    <w:rsid w:val="00E14939"/>
    <w:rsid w:val="00E14AB8"/>
    <w:rsid w:val="00E14E68"/>
    <w:rsid w:val="00E20104"/>
    <w:rsid w:val="00E20700"/>
    <w:rsid w:val="00E20E75"/>
    <w:rsid w:val="00E2302A"/>
    <w:rsid w:val="00E24539"/>
    <w:rsid w:val="00E2646B"/>
    <w:rsid w:val="00E26A4E"/>
    <w:rsid w:val="00E30631"/>
    <w:rsid w:val="00E320DC"/>
    <w:rsid w:val="00E3256A"/>
    <w:rsid w:val="00E32587"/>
    <w:rsid w:val="00E3283A"/>
    <w:rsid w:val="00E328F5"/>
    <w:rsid w:val="00E32AB7"/>
    <w:rsid w:val="00E34EB8"/>
    <w:rsid w:val="00E360CC"/>
    <w:rsid w:val="00E3652F"/>
    <w:rsid w:val="00E37E8D"/>
    <w:rsid w:val="00E426C6"/>
    <w:rsid w:val="00E42877"/>
    <w:rsid w:val="00E449C8"/>
    <w:rsid w:val="00E45809"/>
    <w:rsid w:val="00E4650E"/>
    <w:rsid w:val="00E46862"/>
    <w:rsid w:val="00E47900"/>
    <w:rsid w:val="00E4794F"/>
    <w:rsid w:val="00E50309"/>
    <w:rsid w:val="00E52860"/>
    <w:rsid w:val="00E5372A"/>
    <w:rsid w:val="00E56A51"/>
    <w:rsid w:val="00E579E7"/>
    <w:rsid w:val="00E60515"/>
    <w:rsid w:val="00E62A09"/>
    <w:rsid w:val="00E62A3F"/>
    <w:rsid w:val="00E63899"/>
    <w:rsid w:val="00E67FBF"/>
    <w:rsid w:val="00E709BA"/>
    <w:rsid w:val="00E70B9F"/>
    <w:rsid w:val="00E71291"/>
    <w:rsid w:val="00E71D08"/>
    <w:rsid w:val="00E72340"/>
    <w:rsid w:val="00E72C73"/>
    <w:rsid w:val="00E73F61"/>
    <w:rsid w:val="00E74147"/>
    <w:rsid w:val="00E743AC"/>
    <w:rsid w:val="00E74E84"/>
    <w:rsid w:val="00E75512"/>
    <w:rsid w:val="00E775DF"/>
    <w:rsid w:val="00E77602"/>
    <w:rsid w:val="00E81A45"/>
    <w:rsid w:val="00E81F5C"/>
    <w:rsid w:val="00E83C10"/>
    <w:rsid w:val="00E83E3D"/>
    <w:rsid w:val="00E83FE9"/>
    <w:rsid w:val="00E84AC2"/>
    <w:rsid w:val="00E85542"/>
    <w:rsid w:val="00E8577D"/>
    <w:rsid w:val="00E864CF"/>
    <w:rsid w:val="00E87BE8"/>
    <w:rsid w:val="00E90F64"/>
    <w:rsid w:val="00E911CA"/>
    <w:rsid w:val="00E91DC6"/>
    <w:rsid w:val="00E92605"/>
    <w:rsid w:val="00E92EA7"/>
    <w:rsid w:val="00E9322F"/>
    <w:rsid w:val="00E94C8A"/>
    <w:rsid w:val="00E96964"/>
    <w:rsid w:val="00EA37E6"/>
    <w:rsid w:val="00EA4F94"/>
    <w:rsid w:val="00EA509E"/>
    <w:rsid w:val="00EA76DA"/>
    <w:rsid w:val="00EB2818"/>
    <w:rsid w:val="00EB2A67"/>
    <w:rsid w:val="00EB4674"/>
    <w:rsid w:val="00EB4779"/>
    <w:rsid w:val="00EB5FD8"/>
    <w:rsid w:val="00EB7292"/>
    <w:rsid w:val="00EB745A"/>
    <w:rsid w:val="00EB799C"/>
    <w:rsid w:val="00EC094C"/>
    <w:rsid w:val="00EC21D7"/>
    <w:rsid w:val="00EC233F"/>
    <w:rsid w:val="00EC2D75"/>
    <w:rsid w:val="00EC35D1"/>
    <w:rsid w:val="00EC4BE6"/>
    <w:rsid w:val="00EC4FBE"/>
    <w:rsid w:val="00EC5570"/>
    <w:rsid w:val="00EC5E31"/>
    <w:rsid w:val="00EC635E"/>
    <w:rsid w:val="00EC6A54"/>
    <w:rsid w:val="00EC79AF"/>
    <w:rsid w:val="00ED1152"/>
    <w:rsid w:val="00ED124B"/>
    <w:rsid w:val="00ED1598"/>
    <w:rsid w:val="00ED1A15"/>
    <w:rsid w:val="00ED34D3"/>
    <w:rsid w:val="00ED3573"/>
    <w:rsid w:val="00ED4EE8"/>
    <w:rsid w:val="00ED6FAD"/>
    <w:rsid w:val="00ED7AF6"/>
    <w:rsid w:val="00ED7C64"/>
    <w:rsid w:val="00ED7EDA"/>
    <w:rsid w:val="00EE0538"/>
    <w:rsid w:val="00EE1909"/>
    <w:rsid w:val="00EE20D3"/>
    <w:rsid w:val="00EE2417"/>
    <w:rsid w:val="00EE33A8"/>
    <w:rsid w:val="00EE420C"/>
    <w:rsid w:val="00EE467E"/>
    <w:rsid w:val="00EE6CB3"/>
    <w:rsid w:val="00EE7295"/>
    <w:rsid w:val="00EE75D1"/>
    <w:rsid w:val="00EF181A"/>
    <w:rsid w:val="00EF1EF0"/>
    <w:rsid w:val="00EF2850"/>
    <w:rsid w:val="00EF41A4"/>
    <w:rsid w:val="00EF441E"/>
    <w:rsid w:val="00EF46A7"/>
    <w:rsid w:val="00EF4B2C"/>
    <w:rsid w:val="00EF63E6"/>
    <w:rsid w:val="00EF6471"/>
    <w:rsid w:val="00F01260"/>
    <w:rsid w:val="00F01D70"/>
    <w:rsid w:val="00F0472D"/>
    <w:rsid w:val="00F05315"/>
    <w:rsid w:val="00F055C6"/>
    <w:rsid w:val="00F06936"/>
    <w:rsid w:val="00F06C26"/>
    <w:rsid w:val="00F07F00"/>
    <w:rsid w:val="00F108A8"/>
    <w:rsid w:val="00F12287"/>
    <w:rsid w:val="00F15A25"/>
    <w:rsid w:val="00F15A61"/>
    <w:rsid w:val="00F15FF2"/>
    <w:rsid w:val="00F16527"/>
    <w:rsid w:val="00F166D0"/>
    <w:rsid w:val="00F16EED"/>
    <w:rsid w:val="00F16EEF"/>
    <w:rsid w:val="00F20801"/>
    <w:rsid w:val="00F26FFD"/>
    <w:rsid w:val="00F2752B"/>
    <w:rsid w:val="00F276E1"/>
    <w:rsid w:val="00F27A32"/>
    <w:rsid w:val="00F31463"/>
    <w:rsid w:val="00F31A50"/>
    <w:rsid w:val="00F31A9A"/>
    <w:rsid w:val="00F36B70"/>
    <w:rsid w:val="00F37436"/>
    <w:rsid w:val="00F4016E"/>
    <w:rsid w:val="00F4076A"/>
    <w:rsid w:val="00F40999"/>
    <w:rsid w:val="00F414D8"/>
    <w:rsid w:val="00F42B84"/>
    <w:rsid w:val="00F4439B"/>
    <w:rsid w:val="00F44F9E"/>
    <w:rsid w:val="00F45C08"/>
    <w:rsid w:val="00F45DEB"/>
    <w:rsid w:val="00F46AF6"/>
    <w:rsid w:val="00F47BD1"/>
    <w:rsid w:val="00F47C29"/>
    <w:rsid w:val="00F52778"/>
    <w:rsid w:val="00F52AFB"/>
    <w:rsid w:val="00F57397"/>
    <w:rsid w:val="00F57F0D"/>
    <w:rsid w:val="00F614BD"/>
    <w:rsid w:val="00F61AEC"/>
    <w:rsid w:val="00F6369A"/>
    <w:rsid w:val="00F6371A"/>
    <w:rsid w:val="00F64821"/>
    <w:rsid w:val="00F653C5"/>
    <w:rsid w:val="00F66236"/>
    <w:rsid w:val="00F66283"/>
    <w:rsid w:val="00F67172"/>
    <w:rsid w:val="00F67C87"/>
    <w:rsid w:val="00F71108"/>
    <w:rsid w:val="00F72F89"/>
    <w:rsid w:val="00F7374D"/>
    <w:rsid w:val="00F73EC8"/>
    <w:rsid w:val="00F764D3"/>
    <w:rsid w:val="00F772B9"/>
    <w:rsid w:val="00F80541"/>
    <w:rsid w:val="00F81920"/>
    <w:rsid w:val="00F84182"/>
    <w:rsid w:val="00F8423D"/>
    <w:rsid w:val="00F856E8"/>
    <w:rsid w:val="00F86C95"/>
    <w:rsid w:val="00F87A78"/>
    <w:rsid w:val="00F91275"/>
    <w:rsid w:val="00F924E9"/>
    <w:rsid w:val="00F932C9"/>
    <w:rsid w:val="00F94ADE"/>
    <w:rsid w:val="00F96576"/>
    <w:rsid w:val="00FA2657"/>
    <w:rsid w:val="00FA30F5"/>
    <w:rsid w:val="00FA5ABF"/>
    <w:rsid w:val="00FB0881"/>
    <w:rsid w:val="00FB0F4E"/>
    <w:rsid w:val="00FB1DF8"/>
    <w:rsid w:val="00FB27D8"/>
    <w:rsid w:val="00FB288A"/>
    <w:rsid w:val="00FB2A99"/>
    <w:rsid w:val="00FB3496"/>
    <w:rsid w:val="00FB3CEB"/>
    <w:rsid w:val="00FB45DB"/>
    <w:rsid w:val="00FC0858"/>
    <w:rsid w:val="00FC0EE0"/>
    <w:rsid w:val="00FC1036"/>
    <w:rsid w:val="00FC131C"/>
    <w:rsid w:val="00FC169A"/>
    <w:rsid w:val="00FC29D2"/>
    <w:rsid w:val="00FC305D"/>
    <w:rsid w:val="00FC36C4"/>
    <w:rsid w:val="00FC5B49"/>
    <w:rsid w:val="00FC734D"/>
    <w:rsid w:val="00FD0A1C"/>
    <w:rsid w:val="00FD1700"/>
    <w:rsid w:val="00FD1932"/>
    <w:rsid w:val="00FD667A"/>
    <w:rsid w:val="00FD6E0C"/>
    <w:rsid w:val="00FE0556"/>
    <w:rsid w:val="00FE16CE"/>
    <w:rsid w:val="00FE1AE3"/>
    <w:rsid w:val="00FE1B4C"/>
    <w:rsid w:val="00FE42C6"/>
    <w:rsid w:val="00FE525E"/>
    <w:rsid w:val="00FE6119"/>
    <w:rsid w:val="00FE63C9"/>
    <w:rsid w:val="00FE6FBE"/>
    <w:rsid w:val="00FE7195"/>
    <w:rsid w:val="00FF335A"/>
    <w:rsid w:val="00FF5187"/>
    <w:rsid w:val="00FF6A2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F46AEE-792A-4C6D-BD77-4E820861D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CD5"/>
    <w:pPr>
      <w:widowControl w:val="0"/>
      <w:wordWrap w:val="0"/>
      <w:autoSpaceDE w:val="0"/>
      <w:autoSpaceDN w:val="0"/>
      <w:spacing w:after="0"/>
    </w:pPr>
    <w:rPr>
      <w:rFonts w:ascii="Cambria" w:hAnsi="Cambria"/>
    </w:rPr>
  </w:style>
  <w:style w:type="paragraph" w:styleId="10">
    <w:name w:val="heading 1"/>
    <w:basedOn w:val="a"/>
    <w:next w:val="a"/>
    <w:link w:val="1Char"/>
    <w:uiPriority w:val="9"/>
    <w:qFormat/>
    <w:rsid w:val="00765870"/>
    <w:pPr>
      <w:keepNext/>
      <w:numPr>
        <w:numId w:val="1"/>
      </w:numPr>
      <w:spacing w:before="80" w:after="80"/>
      <w:outlineLvl w:val="0"/>
    </w:pPr>
    <w:rPr>
      <w:rFonts w:ascii="Trebuchet MS" w:eastAsia="나눔바른고딕" w:hAnsi="Trebuchet MS" w:cstheme="majorBidi"/>
      <w:b/>
      <w:color w:val="0070C0"/>
      <w:sz w:val="40"/>
      <w:szCs w:val="40"/>
    </w:rPr>
  </w:style>
  <w:style w:type="paragraph" w:styleId="2">
    <w:name w:val="heading 2"/>
    <w:basedOn w:val="10"/>
    <w:next w:val="a"/>
    <w:link w:val="2Char"/>
    <w:uiPriority w:val="9"/>
    <w:unhideWhenUsed/>
    <w:qFormat/>
    <w:rsid w:val="00047CD5"/>
    <w:pPr>
      <w:numPr>
        <w:ilvl w:val="1"/>
      </w:numPr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Char"/>
    <w:uiPriority w:val="9"/>
    <w:unhideWhenUsed/>
    <w:qFormat/>
    <w:rsid w:val="006B41E4"/>
    <w:pPr>
      <w:numPr>
        <w:ilvl w:val="2"/>
      </w:numPr>
      <w:outlineLvl w:val="2"/>
    </w:pPr>
    <w:rPr>
      <w:sz w:val="24"/>
      <w:szCs w:val="24"/>
    </w:rPr>
  </w:style>
  <w:style w:type="paragraph" w:styleId="4">
    <w:name w:val="heading 4"/>
    <w:basedOn w:val="3"/>
    <w:next w:val="a"/>
    <w:link w:val="4Char"/>
    <w:uiPriority w:val="9"/>
    <w:unhideWhenUsed/>
    <w:qFormat/>
    <w:rsid w:val="00765870"/>
    <w:pPr>
      <w:numPr>
        <w:ilvl w:val="3"/>
      </w:numPr>
      <w:outlineLvl w:val="3"/>
    </w:pPr>
    <w:rPr>
      <w:sz w:val="20"/>
      <w:szCs w:val="20"/>
    </w:rPr>
  </w:style>
  <w:style w:type="paragraph" w:styleId="5">
    <w:name w:val="heading 5"/>
    <w:basedOn w:val="4"/>
    <w:next w:val="a"/>
    <w:link w:val="5Char"/>
    <w:uiPriority w:val="9"/>
    <w:unhideWhenUsed/>
    <w:rsid w:val="00765870"/>
    <w:pPr>
      <w:numPr>
        <w:ilvl w:val="4"/>
      </w:numPr>
      <w:outlineLvl w:val="4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DA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A76DA"/>
    <w:rPr>
      <w:b/>
      <w:bCs/>
      <w:szCs w:val="20"/>
    </w:rPr>
  </w:style>
  <w:style w:type="paragraph" w:styleId="a5">
    <w:name w:val="Title"/>
    <w:basedOn w:val="a"/>
    <w:next w:val="a"/>
    <w:link w:val="Char"/>
    <w:uiPriority w:val="10"/>
    <w:qFormat/>
    <w:rsid w:val="00765870"/>
    <w:pPr>
      <w:spacing w:after="160"/>
      <w:jc w:val="left"/>
    </w:pPr>
    <w:rPr>
      <w:rFonts w:ascii="Trebuchet MS" w:eastAsia="나눔바른고딕" w:hAnsi="Trebuchet MS"/>
      <w:b/>
      <w:color w:val="0070C0"/>
      <w:sz w:val="40"/>
      <w:szCs w:val="40"/>
    </w:rPr>
  </w:style>
  <w:style w:type="character" w:customStyle="1" w:styleId="Char">
    <w:name w:val="제목 Char"/>
    <w:basedOn w:val="a0"/>
    <w:link w:val="a5"/>
    <w:uiPriority w:val="10"/>
    <w:rsid w:val="00765870"/>
    <w:rPr>
      <w:rFonts w:ascii="Trebuchet MS" w:eastAsia="나눔바른고딕" w:hAnsi="Trebuchet MS"/>
      <w:b/>
      <w:color w:val="0070C0"/>
      <w:sz w:val="40"/>
      <w:szCs w:val="40"/>
    </w:rPr>
  </w:style>
  <w:style w:type="character" w:customStyle="1" w:styleId="1Char">
    <w:name w:val="제목 1 Char"/>
    <w:basedOn w:val="a0"/>
    <w:link w:val="10"/>
    <w:uiPriority w:val="9"/>
    <w:rsid w:val="00765870"/>
    <w:rPr>
      <w:rFonts w:ascii="Trebuchet MS" w:eastAsia="나눔바른고딕" w:hAnsi="Trebuchet MS" w:cstheme="majorBidi"/>
      <w:b/>
      <w:color w:val="0070C0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047CD5"/>
    <w:rPr>
      <w:rFonts w:ascii="Trebuchet MS" w:eastAsia="나눔바른고딕" w:hAnsi="Trebuchet MS" w:cstheme="majorBidi"/>
      <w:b/>
      <w:color w:val="0070C0"/>
      <w:sz w:val="28"/>
      <w:szCs w:val="28"/>
    </w:rPr>
  </w:style>
  <w:style w:type="character" w:styleId="a6">
    <w:name w:val="Placeholder Text"/>
    <w:basedOn w:val="a0"/>
    <w:uiPriority w:val="99"/>
    <w:semiHidden/>
    <w:rsid w:val="00292DA0"/>
    <w:rPr>
      <w:color w:val="808080"/>
    </w:rPr>
  </w:style>
  <w:style w:type="character" w:customStyle="1" w:styleId="3Char">
    <w:name w:val="제목 3 Char"/>
    <w:basedOn w:val="a0"/>
    <w:link w:val="3"/>
    <w:uiPriority w:val="9"/>
    <w:rsid w:val="006B41E4"/>
    <w:rPr>
      <w:rFonts w:ascii="Trebuchet MS" w:eastAsia="나눔바른고딕" w:hAnsi="Trebuchet MS" w:cstheme="majorBidi"/>
      <w:b/>
      <w:color w:val="0070C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292D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2DA0"/>
    <w:rPr>
      <w:rFonts w:ascii="Cambria" w:eastAsia="함초롬바탕" w:hAnsi="Cambria"/>
    </w:rPr>
  </w:style>
  <w:style w:type="paragraph" w:styleId="a8">
    <w:name w:val="footer"/>
    <w:basedOn w:val="a"/>
    <w:link w:val="Char1"/>
    <w:uiPriority w:val="99"/>
    <w:unhideWhenUsed/>
    <w:rsid w:val="00292DA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2DA0"/>
    <w:rPr>
      <w:rFonts w:ascii="Cambria" w:eastAsia="함초롬바탕" w:hAnsi="Cambria"/>
    </w:rPr>
  </w:style>
  <w:style w:type="character" w:styleId="a9">
    <w:name w:val="Strong"/>
    <w:basedOn w:val="a0"/>
    <w:uiPriority w:val="22"/>
    <w:qFormat/>
    <w:rsid w:val="00292DA0"/>
    <w:rPr>
      <w:bCs/>
      <w:color w:val="FF0000"/>
    </w:rPr>
  </w:style>
  <w:style w:type="paragraph" w:styleId="aa">
    <w:name w:val="No Spacing"/>
    <w:link w:val="Char2"/>
    <w:uiPriority w:val="1"/>
    <w:qFormat/>
    <w:rsid w:val="00292DA0"/>
    <w:pPr>
      <w:widowControl w:val="0"/>
      <w:wordWrap w:val="0"/>
      <w:autoSpaceDE w:val="0"/>
      <w:autoSpaceDN w:val="0"/>
      <w:spacing w:after="0" w:line="240" w:lineRule="auto"/>
    </w:pPr>
    <w:rPr>
      <w:rFonts w:ascii="Cambria" w:eastAsia="함초롬바탕" w:hAnsi="Cambria"/>
    </w:rPr>
  </w:style>
  <w:style w:type="table" w:styleId="ab">
    <w:name w:val="Table Grid"/>
    <w:basedOn w:val="a1"/>
    <w:uiPriority w:val="39"/>
    <w:rsid w:val="00292D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Char3"/>
    <w:uiPriority w:val="99"/>
    <w:semiHidden/>
    <w:unhideWhenUsed/>
    <w:rsid w:val="00292DA0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292DA0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765870"/>
    <w:rPr>
      <w:rFonts w:ascii="Trebuchet MS" w:eastAsia="나눔바른고딕" w:hAnsi="Trebuchet MS" w:cstheme="majorBidi"/>
      <w:b/>
      <w:color w:val="0070C0"/>
      <w:szCs w:val="20"/>
    </w:rPr>
  </w:style>
  <w:style w:type="paragraph" w:styleId="ad">
    <w:name w:val="Body Text"/>
    <w:basedOn w:val="a"/>
    <w:link w:val="Char4"/>
    <w:unhideWhenUsed/>
    <w:qFormat/>
    <w:rsid w:val="00292DA0"/>
    <w:pPr>
      <w:shd w:val="clear" w:color="auto" w:fill="FFFFFF"/>
      <w:spacing w:line="456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4">
    <w:name w:val="본문 Char"/>
    <w:basedOn w:val="a0"/>
    <w:link w:val="ad"/>
    <w:uiPriority w:val="99"/>
    <w:semiHidden/>
    <w:rsid w:val="00292DA0"/>
    <w:rPr>
      <w:rFonts w:ascii="굴림" w:eastAsia="굴림" w:hAnsi="굴림" w:cs="굴림"/>
      <w:color w:val="000000"/>
      <w:kern w:val="0"/>
      <w:szCs w:val="20"/>
      <w:shd w:val="clear" w:color="auto" w:fill="FFFFFF"/>
    </w:rPr>
  </w:style>
  <w:style w:type="paragraph" w:styleId="HTML">
    <w:name w:val="HTML Preformatted"/>
    <w:basedOn w:val="a"/>
    <w:link w:val="HTMLChar"/>
    <w:uiPriority w:val="99"/>
    <w:semiHidden/>
    <w:unhideWhenUsed/>
    <w:rsid w:val="00292D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92DA0"/>
    <w:rPr>
      <w:rFonts w:ascii="굴림체" w:eastAsia="굴림체" w:hAnsi="굴림체" w:cs="굴림체"/>
      <w:kern w:val="0"/>
      <w:sz w:val="24"/>
      <w:szCs w:val="24"/>
    </w:rPr>
  </w:style>
  <w:style w:type="character" w:styleId="ae">
    <w:name w:val="Intense Emphasis"/>
    <w:basedOn w:val="a0"/>
    <w:uiPriority w:val="21"/>
    <w:qFormat/>
    <w:rsid w:val="00292DA0"/>
    <w:rPr>
      <w:i/>
      <w:iCs/>
      <w:color w:val="5B9BD5" w:themeColor="accent1"/>
    </w:rPr>
  </w:style>
  <w:style w:type="character" w:styleId="af">
    <w:name w:val="Emphasis"/>
    <w:uiPriority w:val="20"/>
    <w:qFormat/>
    <w:rsid w:val="00292DA0"/>
    <w:rPr>
      <w:rFonts w:cs="함초롬돋움"/>
      <w:color w:val="FF0000"/>
    </w:rPr>
  </w:style>
  <w:style w:type="paragraph" w:styleId="af0">
    <w:name w:val="Quote"/>
    <w:basedOn w:val="a"/>
    <w:next w:val="a"/>
    <w:link w:val="Char5"/>
    <w:uiPriority w:val="29"/>
    <w:qFormat/>
    <w:rsid w:val="00292DA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인용 Char"/>
    <w:basedOn w:val="a0"/>
    <w:link w:val="af0"/>
    <w:uiPriority w:val="29"/>
    <w:rsid w:val="00292DA0"/>
    <w:rPr>
      <w:rFonts w:ascii="Cambria" w:eastAsia="함초롬바탕" w:hAnsi="Cambria"/>
      <w:i/>
      <w:iCs/>
      <w:color w:val="404040" w:themeColor="text1" w:themeTint="BF"/>
    </w:rPr>
  </w:style>
  <w:style w:type="paragraph" w:styleId="af1">
    <w:name w:val="Intense Quote"/>
    <w:basedOn w:val="a"/>
    <w:next w:val="a"/>
    <w:link w:val="Char6"/>
    <w:uiPriority w:val="30"/>
    <w:qFormat/>
    <w:rsid w:val="00292DA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6">
    <w:name w:val="강한 인용 Char"/>
    <w:basedOn w:val="a0"/>
    <w:link w:val="af1"/>
    <w:uiPriority w:val="30"/>
    <w:rsid w:val="00292DA0"/>
    <w:rPr>
      <w:rFonts w:ascii="Cambria" w:eastAsia="함초롬바탕" w:hAnsi="Cambria"/>
      <w:i/>
      <w:iCs/>
      <w:color w:val="5B9BD5" w:themeColor="accent1"/>
    </w:rPr>
  </w:style>
  <w:style w:type="character" w:styleId="af2">
    <w:name w:val="Subtle Reference"/>
    <w:basedOn w:val="a0"/>
    <w:uiPriority w:val="31"/>
    <w:qFormat/>
    <w:rsid w:val="00292DA0"/>
    <w:rPr>
      <w:smallCaps/>
      <w:color w:val="5A5A5A" w:themeColor="text1" w:themeTint="A5"/>
    </w:rPr>
  </w:style>
  <w:style w:type="character" w:styleId="af3">
    <w:name w:val="Intense Reference"/>
    <w:basedOn w:val="a0"/>
    <w:uiPriority w:val="32"/>
    <w:qFormat/>
    <w:rsid w:val="00292DA0"/>
    <w:rPr>
      <w:b/>
      <w:bCs/>
      <w:smallCaps/>
      <w:color w:val="5B9BD5" w:themeColor="accent1"/>
      <w:spacing w:val="5"/>
    </w:rPr>
  </w:style>
  <w:style w:type="character" w:styleId="af4">
    <w:name w:val="Book Title"/>
    <w:basedOn w:val="a0"/>
    <w:uiPriority w:val="33"/>
    <w:qFormat/>
    <w:rsid w:val="00292DA0"/>
    <w:rPr>
      <w:b/>
      <w:bCs/>
      <w:i/>
      <w:iCs/>
      <w:spacing w:val="5"/>
    </w:rPr>
  </w:style>
  <w:style w:type="character" w:customStyle="1" w:styleId="5Char">
    <w:name w:val="제목 5 Char"/>
    <w:basedOn w:val="a0"/>
    <w:link w:val="5"/>
    <w:uiPriority w:val="9"/>
    <w:rsid w:val="00765870"/>
    <w:rPr>
      <w:rFonts w:asciiTheme="majorHAnsi" w:eastAsiaTheme="majorEastAsia" w:hAnsiTheme="majorHAnsi" w:cstheme="majorBidi"/>
      <w:b/>
      <w:color w:val="0070C0"/>
      <w:szCs w:val="20"/>
    </w:rPr>
  </w:style>
  <w:style w:type="character" w:styleId="af5">
    <w:name w:val="Hyperlink"/>
    <w:basedOn w:val="a0"/>
    <w:uiPriority w:val="99"/>
    <w:unhideWhenUsed/>
    <w:rsid w:val="00292DA0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92DA0"/>
    <w:rPr>
      <w:sz w:val="18"/>
      <w:szCs w:val="18"/>
    </w:rPr>
  </w:style>
  <w:style w:type="paragraph" w:styleId="af7">
    <w:name w:val="annotation text"/>
    <w:basedOn w:val="a"/>
    <w:link w:val="Char7"/>
    <w:uiPriority w:val="99"/>
    <w:semiHidden/>
    <w:unhideWhenUsed/>
    <w:rsid w:val="00292DA0"/>
    <w:pPr>
      <w:jc w:val="left"/>
    </w:pPr>
  </w:style>
  <w:style w:type="character" w:customStyle="1" w:styleId="Char7">
    <w:name w:val="메모 텍스트 Char"/>
    <w:basedOn w:val="a0"/>
    <w:link w:val="af7"/>
    <w:uiPriority w:val="99"/>
    <w:semiHidden/>
    <w:rsid w:val="00292DA0"/>
    <w:rPr>
      <w:rFonts w:ascii="Cambria" w:eastAsia="함초롬바탕" w:hAnsi="Cambria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292DA0"/>
    <w:rPr>
      <w:b/>
      <w:bCs/>
    </w:rPr>
  </w:style>
  <w:style w:type="character" w:customStyle="1" w:styleId="Char8">
    <w:name w:val="메모 주제 Char"/>
    <w:basedOn w:val="Char7"/>
    <w:link w:val="af8"/>
    <w:uiPriority w:val="99"/>
    <w:semiHidden/>
    <w:rsid w:val="00292DA0"/>
    <w:rPr>
      <w:rFonts w:ascii="Cambria" w:eastAsia="함초롬바탕" w:hAnsi="Cambria"/>
      <w:b/>
      <w:bCs/>
    </w:rPr>
  </w:style>
  <w:style w:type="table" w:styleId="20">
    <w:name w:val="Plain Table 2"/>
    <w:basedOn w:val="a1"/>
    <w:uiPriority w:val="42"/>
    <w:rsid w:val="0007598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9">
    <w:name w:val="Normal (Web)"/>
    <w:basedOn w:val="a"/>
    <w:uiPriority w:val="99"/>
    <w:semiHidden/>
    <w:unhideWhenUsed/>
    <w:rsid w:val="0081779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Sample"/>
    <w:basedOn w:val="a0"/>
    <w:uiPriority w:val="99"/>
    <w:semiHidden/>
    <w:unhideWhenUsed/>
    <w:rsid w:val="00817797"/>
    <w:rPr>
      <w:rFonts w:ascii="굴림체" w:eastAsia="굴림체" w:hAnsi="굴림체" w:cs="굴림체"/>
    </w:rPr>
  </w:style>
  <w:style w:type="character" w:styleId="HTML1">
    <w:name w:val="HTML Variable"/>
    <w:basedOn w:val="a0"/>
    <w:uiPriority w:val="99"/>
    <w:semiHidden/>
    <w:unhideWhenUsed/>
    <w:rsid w:val="00817797"/>
    <w:rPr>
      <w:i/>
      <w:iCs/>
    </w:rPr>
  </w:style>
  <w:style w:type="character" w:customStyle="1" w:styleId="kwd">
    <w:name w:val="kwd"/>
    <w:basedOn w:val="a0"/>
    <w:rsid w:val="00D02E59"/>
  </w:style>
  <w:style w:type="character" w:customStyle="1" w:styleId="delim">
    <w:name w:val="delim"/>
    <w:basedOn w:val="a0"/>
    <w:rsid w:val="00D02E59"/>
  </w:style>
  <w:style w:type="character" w:customStyle="1" w:styleId="var">
    <w:name w:val="var"/>
    <w:basedOn w:val="a0"/>
    <w:rsid w:val="00D02E59"/>
  </w:style>
  <w:style w:type="character" w:customStyle="1" w:styleId="sep">
    <w:name w:val="sep"/>
    <w:basedOn w:val="a0"/>
    <w:rsid w:val="00D02E59"/>
  </w:style>
  <w:style w:type="character" w:customStyle="1" w:styleId="apple-converted-space">
    <w:name w:val="apple-converted-space"/>
    <w:basedOn w:val="a0"/>
    <w:rsid w:val="00D02E59"/>
  </w:style>
  <w:style w:type="character" w:customStyle="1" w:styleId="option">
    <w:name w:val="option"/>
    <w:basedOn w:val="a0"/>
    <w:rsid w:val="001A3AB5"/>
  </w:style>
  <w:style w:type="character" w:customStyle="1" w:styleId="parmname">
    <w:name w:val="parmname"/>
    <w:basedOn w:val="a0"/>
    <w:rsid w:val="001A3AB5"/>
  </w:style>
  <w:style w:type="character" w:customStyle="1" w:styleId="mathtextbox">
    <w:name w:val="mathtextbox"/>
    <w:basedOn w:val="a0"/>
    <w:rsid w:val="00046D3E"/>
  </w:style>
  <w:style w:type="character" w:customStyle="1" w:styleId="mathtext">
    <w:name w:val="mathtext"/>
    <w:basedOn w:val="a0"/>
    <w:rsid w:val="00046D3E"/>
  </w:style>
  <w:style w:type="paragraph" w:customStyle="1" w:styleId="afa">
    <w:name w:val="바탕글"/>
    <w:basedOn w:val="a"/>
    <w:rsid w:val="00606C6B"/>
    <w:pPr>
      <w:snapToGrid w:val="0"/>
      <w:spacing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td">
    <w:name w:val="td"/>
    <w:basedOn w:val="a"/>
    <w:rsid w:val="009B3637"/>
    <w:pPr>
      <w:wordWrap/>
      <w:spacing w:line="240" w:lineRule="auto"/>
      <w:textAlignment w:val="bottom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65">
    <w:name w:val="xl65"/>
    <w:basedOn w:val="a"/>
    <w:rsid w:val="009B3637"/>
    <w:pPr>
      <w:wordWrap/>
      <w:spacing w:line="240" w:lineRule="auto"/>
      <w:jc w:val="left"/>
      <w:textAlignment w:val="bottom"/>
    </w:pPr>
    <w:rPr>
      <w:rFonts w:ascii="맑은 고딕" w:eastAsia="굴림" w:hAnsi="굴림" w:cs="굴림"/>
      <w:color w:val="000000"/>
      <w:kern w:val="0"/>
      <w:sz w:val="22"/>
    </w:rPr>
  </w:style>
  <w:style w:type="paragraph" w:styleId="TOC">
    <w:name w:val="TOC Heading"/>
    <w:basedOn w:val="10"/>
    <w:next w:val="a"/>
    <w:uiPriority w:val="39"/>
    <w:unhideWhenUsed/>
    <w:qFormat/>
    <w:rsid w:val="008C048F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048F"/>
  </w:style>
  <w:style w:type="paragraph" w:styleId="21">
    <w:name w:val="toc 2"/>
    <w:basedOn w:val="a"/>
    <w:next w:val="a"/>
    <w:autoRedefine/>
    <w:uiPriority w:val="39"/>
    <w:unhideWhenUsed/>
    <w:rsid w:val="008C048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8C048F"/>
    <w:pPr>
      <w:ind w:leftChars="400" w:left="850"/>
    </w:pPr>
  </w:style>
  <w:style w:type="character" w:customStyle="1" w:styleId="Char2">
    <w:name w:val="간격 없음 Char"/>
    <w:basedOn w:val="a0"/>
    <w:link w:val="aa"/>
    <w:uiPriority w:val="1"/>
    <w:rsid w:val="00666F71"/>
    <w:rPr>
      <w:rFonts w:ascii="Cambria" w:eastAsia="함초롬바탕" w:hAnsi="Cambria"/>
    </w:rPr>
  </w:style>
  <w:style w:type="character" w:customStyle="1" w:styleId="pln">
    <w:name w:val="pln"/>
    <w:basedOn w:val="a0"/>
    <w:rsid w:val="00DC0D3F"/>
  </w:style>
  <w:style w:type="character" w:customStyle="1" w:styleId="pun">
    <w:name w:val="pun"/>
    <w:basedOn w:val="a0"/>
    <w:rsid w:val="00DC0D3F"/>
  </w:style>
  <w:style w:type="character" w:customStyle="1" w:styleId="com">
    <w:name w:val="com"/>
    <w:basedOn w:val="a0"/>
    <w:rsid w:val="00DC0D3F"/>
  </w:style>
  <w:style w:type="character" w:customStyle="1" w:styleId="sc51">
    <w:name w:val="sc51"/>
    <w:basedOn w:val="a0"/>
    <w:rsid w:val="00C9605F"/>
    <w:rPr>
      <w:rFonts w:ascii="Consolas" w:hAnsi="Consolas" w:hint="default"/>
      <w:color w:val="0000FF"/>
      <w:sz w:val="20"/>
      <w:szCs w:val="20"/>
    </w:rPr>
  </w:style>
  <w:style w:type="character" w:customStyle="1" w:styleId="sc0">
    <w:name w:val="sc0"/>
    <w:basedOn w:val="a0"/>
    <w:rsid w:val="00C9605F"/>
    <w:rPr>
      <w:rFonts w:ascii="Consolas" w:hAnsi="Consolas" w:hint="default"/>
      <w:color w:val="000000"/>
      <w:sz w:val="20"/>
      <w:szCs w:val="20"/>
    </w:rPr>
  </w:style>
  <w:style w:type="character" w:customStyle="1" w:styleId="sc11">
    <w:name w:val="sc11"/>
    <w:basedOn w:val="a0"/>
    <w:rsid w:val="00C9605F"/>
    <w:rPr>
      <w:rFonts w:ascii="Consolas" w:hAnsi="Consolas" w:hint="default"/>
      <w:color w:val="000000"/>
      <w:sz w:val="20"/>
      <w:szCs w:val="20"/>
    </w:rPr>
  </w:style>
  <w:style w:type="character" w:customStyle="1" w:styleId="sc101">
    <w:name w:val="sc101"/>
    <w:basedOn w:val="a0"/>
    <w:rsid w:val="00C9605F"/>
    <w:rPr>
      <w:rFonts w:ascii="Consolas" w:hAnsi="Consolas" w:hint="default"/>
      <w:color w:val="000080"/>
      <w:sz w:val="20"/>
      <w:szCs w:val="20"/>
    </w:rPr>
  </w:style>
  <w:style w:type="character" w:customStyle="1" w:styleId="sc21">
    <w:name w:val="sc21"/>
    <w:basedOn w:val="a0"/>
    <w:rsid w:val="00C9605F"/>
    <w:rPr>
      <w:rFonts w:ascii="Consolas" w:hAnsi="Consolas" w:hint="default"/>
      <w:color w:val="FF0000"/>
      <w:sz w:val="20"/>
      <w:szCs w:val="20"/>
    </w:rPr>
  </w:style>
  <w:style w:type="character" w:customStyle="1" w:styleId="sc12">
    <w:name w:val="sc12"/>
    <w:basedOn w:val="a0"/>
    <w:rsid w:val="00C9605F"/>
    <w:rPr>
      <w:rFonts w:ascii="Consolas" w:hAnsi="Consolas" w:hint="default"/>
      <w:color w:val="008000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D22E6D"/>
    <w:rPr>
      <w:color w:val="954F72" w:themeColor="followedHyperlink"/>
      <w:u w:val="single"/>
    </w:rPr>
  </w:style>
  <w:style w:type="numbering" w:customStyle="1" w:styleId="1">
    <w:name w:val="스타일1"/>
    <w:uiPriority w:val="99"/>
    <w:rsid w:val="002B65DA"/>
    <w:pPr>
      <w:numPr>
        <w:numId w:val="5"/>
      </w:numPr>
    </w:pPr>
  </w:style>
  <w:style w:type="character" w:customStyle="1" w:styleId="kn">
    <w:name w:val="kn"/>
    <w:basedOn w:val="a0"/>
    <w:rsid w:val="00090854"/>
  </w:style>
  <w:style w:type="character" w:customStyle="1" w:styleId="nn">
    <w:name w:val="nn"/>
    <w:basedOn w:val="a0"/>
    <w:rsid w:val="00090854"/>
  </w:style>
  <w:style w:type="character" w:customStyle="1" w:styleId="k">
    <w:name w:val="k"/>
    <w:basedOn w:val="a0"/>
    <w:rsid w:val="00090854"/>
  </w:style>
  <w:style w:type="character" w:customStyle="1" w:styleId="nb">
    <w:name w:val="nb"/>
    <w:basedOn w:val="a0"/>
    <w:rsid w:val="00090854"/>
  </w:style>
  <w:style w:type="character" w:customStyle="1" w:styleId="p">
    <w:name w:val="p"/>
    <w:basedOn w:val="a0"/>
    <w:rsid w:val="00090854"/>
  </w:style>
  <w:style w:type="character" w:customStyle="1" w:styleId="s1">
    <w:name w:val="s1"/>
    <w:basedOn w:val="a0"/>
    <w:rsid w:val="00090854"/>
  </w:style>
  <w:style w:type="character" w:customStyle="1" w:styleId="n">
    <w:name w:val="n"/>
    <w:basedOn w:val="a0"/>
    <w:rsid w:val="00090854"/>
  </w:style>
  <w:style w:type="character" w:customStyle="1" w:styleId="o">
    <w:name w:val="o"/>
    <w:basedOn w:val="a0"/>
    <w:rsid w:val="00090854"/>
  </w:style>
  <w:style w:type="character" w:customStyle="1" w:styleId="mi">
    <w:name w:val="mi"/>
    <w:basedOn w:val="a0"/>
    <w:rsid w:val="00090854"/>
  </w:style>
  <w:style w:type="paragraph" w:customStyle="1" w:styleId="FirstParagraph">
    <w:name w:val="First Paragraph"/>
    <w:basedOn w:val="ad"/>
    <w:next w:val="ad"/>
    <w:qFormat/>
    <w:rsid w:val="0059310E"/>
    <w:pPr>
      <w:widowControl/>
      <w:shd w:val="clear" w:color="auto" w:fill="auto"/>
      <w:wordWrap/>
      <w:autoSpaceDE/>
      <w:autoSpaceDN/>
      <w:spacing w:before="180" w:after="180" w:line="240" w:lineRule="auto"/>
      <w:jc w:val="left"/>
      <w:textAlignment w:val="auto"/>
    </w:pPr>
    <w:rPr>
      <w:rFonts w:asciiTheme="minorHAnsi" w:eastAsiaTheme="minorEastAsia" w:hAnsiTheme="minorHAnsi" w:cstheme="minorBidi"/>
      <w:color w:val="auto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59310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59310E"/>
    <w:pPr>
      <w:widowControl/>
      <w:autoSpaceDE/>
      <w:autoSpaceDN/>
      <w:spacing w:after="200" w:line="240" w:lineRule="auto"/>
      <w:jc w:val="left"/>
    </w:pPr>
    <w:rPr>
      <w:rFonts w:ascii="Consolas" w:hAnsi="Consolas"/>
      <w:sz w:val="22"/>
    </w:rPr>
  </w:style>
  <w:style w:type="character" w:customStyle="1" w:styleId="pre">
    <w:name w:val="pre"/>
    <w:basedOn w:val="a0"/>
    <w:rsid w:val="00FA2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Prog\Common\Styles\MyReportForm-V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115F68-4B88-4622-8992-67AF39FBD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MyReportForm-V2.dotx</Template>
  <TotalTime>35506</TotalTime>
  <Pages>1</Pages>
  <Words>4617</Words>
  <Characters>26320</Characters>
  <Application>Microsoft Office Word</Application>
  <DocSecurity>0</DocSecurity>
  <Lines>219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Machine Learning</vt:lpstr>
    </vt:vector>
  </TitlesOfParts>
  <Company>한국건설기술연구원</Company>
  <LinksUpToDate>false</LinksUpToDate>
  <CharactersWithSpaces>30876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</dc:title>
  <dc:subject>Python과 TensorFlow를 이용한 Machine Learning</dc:subject>
  <dc:creator>조정래</dc:creator>
  <cp:keywords/>
  <dc:description/>
  <cp:lastModifiedBy>Windows 사용자</cp:lastModifiedBy>
  <cp:revision>72</cp:revision>
  <cp:lastPrinted>2016-11-29T07:28:00Z</cp:lastPrinted>
  <dcterms:created xsi:type="dcterms:W3CDTF">2016-09-24T13:10:00Z</dcterms:created>
  <dcterms:modified xsi:type="dcterms:W3CDTF">2018-01-08T08:19:00Z</dcterms:modified>
</cp:coreProperties>
</file>